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91C6B1B" w14:textId="77777777" w:rsidR="00FD7777" w:rsidRDefault="00FD7777"/>
    <w:p w14:paraId="2245AFBF" w14:textId="77777777" w:rsidR="00FD7777" w:rsidRDefault="00FD7777"/>
    <w:p w14:paraId="6673EA0E" w14:textId="77777777" w:rsidR="00FD7777" w:rsidRDefault="00FD7777"/>
    <w:p w14:paraId="07E719B8" w14:textId="77777777" w:rsidR="00FD7777" w:rsidRDefault="00000000">
      <w:pPr>
        <w:jc w:val="center"/>
        <w:rPr>
          <w:rFonts w:ascii="Arial" w:hAnsi="Arial"/>
          <w:b/>
          <w:bCs/>
          <w:sz w:val="52"/>
          <w:szCs w:val="52"/>
        </w:rPr>
      </w:pPr>
      <w:r>
        <w:rPr>
          <w:rFonts w:ascii="Arial" w:hAnsi="Arial"/>
          <w:b/>
          <w:bCs/>
          <w:sz w:val="52"/>
          <w:szCs w:val="52"/>
        </w:rPr>
        <w:t>Labor-Protokoll</w:t>
      </w:r>
    </w:p>
    <w:p w14:paraId="47D25A45" w14:textId="79EDFF71" w:rsidR="00FD7777" w:rsidRPr="00824764" w:rsidRDefault="004C4623">
      <w:pPr>
        <w:jc w:val="center"/>
        <w:rPr>
          <w:rFonts w:ascii="Arial" w:hAnsi="Arial"/>
          <w:b/>
          <w:bCs/>
          <w:sz w:val="52"/>
          <w:szCs w:val="52"/>
        </w:rPr>
      </w:pPr>
      <w:bookmarkStart w:id="0" w:name="Gegenstand"/>
      <w:r>
        <w:rPr>
          <w:rFonts w:ascii="Arial" w:hAnsi="Arial"/>
          <w:b/>
          <w:bCs/>
          <w:sz w:val="52"/>
          <w:szCs w:val="52"/>
        </w:rPr>
        <w:t>SEW</w:t>
      </w:r>
    </w:p>
    <w:bookmarkEnd w:id="0"/>
    <w:p w14:paraId="6BDDEC45" w14:textId="77777777" w:rsidR="00FD7777" w:rsidRPr="00824764" w:rsidRDefault="00FD7777">
      <w:pPr>
        <w:jc w:val="center"/>
        <w:rPr>
          <w:rFonts w:ascii="Arial" w:hAnsi="Arial"/>
          <w:b/>
          <w:bCs/>
          <w:sz w:val="52"/>
          <w:szCs w:val="52"/>
        </w:rPr>
      </w:pPr>
    </w:p>
    <w:tbl>
      <w:tblPr>
        <w:tblW w:w="7938" w:type="dxa"/>
        <w:tblInd w:w="1506" w:type="dxa"/>
        <w:tblLayout w:type="fixed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3655"/>
        <w:gridCol w:w="4283"/>
      </w:tblGrid>
      <w:tr w:rsidR="00FD7777" w14:paraId="4C45F359" w14:textId="77777777">
        <w:trPr>
          <w:trHeight w:val="405"/>
        </w:trPr>
        <w:tc>
          <w:tcPr>
            <w:tcW w:w="365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BBDFFCA" w14:textId="77777777" w:rsidR="00FD7777" w:rsidRDefault="00000000">
            <w:pPr>
              <w:snapToGrid w:val="0"/>
              <w:rPr>
                <w:rFonts w:ascii="Arial" w:hAnsi="Arial" w:cs="Arial"/>
                <w:color w:val="4C4C4C"/>
                <w:sz w:val="28"/>
                <w:szCs w:val="28"/>
              </w:rPr>
            </w:pPr>
            <w:r>
              <w:rPr>
                <w:rFonts w:ascii="Arial" w:hAnsi="Arial" w:cs="Arial"/>
                <w:color w:val="4C4C4C"/>
                <w:sz w:val="28"/>
                <w:szCs w:val="28"/>
              </w:rPr>
              <w:t xml:space="preserve">Name  </w:t>
            </w:r>
          </w:p>
        </w:tc>
        <w:bookmarkStart w:id="1" w:name="Schülername"/>
        <w:tc>
          <w:tcPr>
            <w:tcW w:w="42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030AB171" w14:textId="6BF374DA" w:rsidR="00FD7777" w:rsidRPr="00544726" w:rsidRDefault="00000000">
            <w:pPr>
              <w:pStyle w:val="TableContents"/>
              <w:jc w:val="center"/>
              <w:rPr>
                <w:rFonts w:ascii="Arial" w:hAnsi="Arial"/>
                <w:b/>
                <w:bCs/>
                <w:sz w:val="28"/>
                <w:szCs w:val="28"/>
              </w:rPr>
            </w:pPr>
            <w:sdt>
              <w:sdtPr>
                <w:rPr>
                  <w:rFonts w:ascii="Arial" w:hAnsi="Arial"/>
                  <w:b/>
                  <w:bCs/>
                  <w:sz w:val="28"/>
                  <w:szCs w:val="28"/>
                </w:rPr>
                <w:alias w:val="Schülername"/>
                <w:tag w:val="Schülername"/>
                <w:id w:val="-1747412574"/>
                <w:placeholder>
                  <w:docPart w:val="EFFDD7C8D1424926ADE9A6EA6908EF42"/>
                </w:placeholder>
              </w:sdtPr>
              <w:sdtContent>
                <w:r w:rsidR="004C4623">
                  <w:rPr>
                    <w:rFonts w:ascii="Arial" w:hAnsi="Arial"/>
                    <w:b/>
                    <w:bCs/>
                    <w:sz w:val="28"/>
                    <w:szCs w:val="28"/>
                  </w:rPr>
                  <w:t>Luka Pacar</w:t>
                </w:r>
              </w:sdtContent>
            </w:sdt>
            <w:bookmarkEnd w:id="1"/>
          </w:p>
        </w:tc>
      </w:tr>
      <w:tr w:rsidR="00FD7777" w14:paraId="6297D3E0" w14:textId="77777777">
        <w:tc>
          <w:tcPr>
            <w:tcW w:w="36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295791F" w14:textId="77777777" w:rsidR="00FD7777" w:rsidRDefault="00000000">
            <w:pPr>
              <w:snapToGrid w:val="0"/>
              <w:rPr>
                <w:rFonts w:ascii="Arial" w:hAnsi="Arial" w:cs="Arial"/>
                <w:color w:val="4C4C4C"/>
                <w:sz w:val="28"/>
                <w:szCs w:val="28"/>
              </w:rPr>
            </w:pPr>
            <w:r>
              <w:rPr>
                <w:rFonts w:ascii="Arial" w:hAnsi="Arial" w:cs="Arial"/>
                <w:color w:val="4C4C4C"/>
                <w:sz w:val="28"/>
                <w:szCs w:val="28"/>
              </w:rPr>
              <w:t>4-stellige Login-Nummer</w:t>
            </w:r>
          </w:p>
        </w:tc>
        <w:tc>
          <w:tcPr>
            <w:tcW w:w="428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bookmarkStart w:id="2" w:name="Schülernummer" w:displacedByCustomXml="next"/>
          <w:sdt>
            <w:sdtPr>
              <w:rPr>
                <w:rFonts w:ascii="Arial" w:hAnsi="Arial"/>
                <w:b/>
                <w:bCs/>
                <w:sz w:val="28"/>
                <w:szCs w:val="28"/>
              </w:rPr>
              <w:alias w:val="Schülernummer"/>
              <w:tag w:val="Schülernummer"/>
              <w:id w:val="-1640718886"/>
              <w:placeholder>
                <w:docPart w:val="EFFDD7C8D1424926ADE9A6EA6908EF42"/>
              </w:placeholder>
            </w:sdtPr>
            <w:sdtContent>
              <w:p w14:paraId="2B54784C" w14:textId="3CDBD194" w:rsidR="00FD7777" w:rsidRPr="00544726" w:rsidRDefault="004C4623">
                <w:pPr>
                  <w:pStyle w:val="TableContents"/>
                  <w:jc w:val="center"/>
                  <w:rPr>
                    <w:rFonts w:ascii="Arial" w:hAnsi="Arial"/>
                    <w:b/>
                    <w:bCs/>
                    <w:sz w:val="28"/>
                    <w:szCs w:val="28"/>
                  </w:rPr>
                </w:pPr>
                <w:r>
                  <w:rPr>
                    <w:rFonts w:ascii="Arial" w:hAnsi="Arial"/>
                    <w:b/>
                    <w:bCs/>
                    <w:sz w:val="28"/>
                    <w:szCs w:val="28"/>
                  </w:rPr>
                  <w:t>1188</w:t>
                </w:r>
              </w:p>
            </w:sdtContent>
          </w:sdt>
          <w:bookmarkEnd w:id="2" w:displacedByCustomXml="prev"/>
        </w:tc>
      </w:tr>
      <w:tr w:rsidR="00FD7777" w14:paraId="6E6CAA96" w14:textId="77777777">
        <w:tc>
          <w:tcPr>
            <w:tcW w:w="36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75A81129" w14:textId="77777777" w:rsidR="00FD7777" w:rsidRDefault="00000000">
            <w:pPr>
              <w:snapToGrid w:val="0"/>
              <w:rPr>
                <w:rFonts w:ascii="Arial" w:hAnsi="Arial" w:cs="Arial"/>
                <w:color w:val="4C4C4C"/>
                <w:sz w:val="28"/>
                <w:szCs w:val="28"/>
              </w:rPr>
            </w:pPr>
            <w:r>
              <w:rPr>
                <w:rFonts w:ascii="Arial" w:hAnsi="Arial" w:cs="Arial"/>
                <w:color w:val="4C4C4C"/>
                <w:sz w:val="28"/>
                <w:szCs w:val="28"/>
              </w:rPr>
              <w:t>Klasse</w:t>
            </w:r>
          </w:p>
        </w:tc>
        <w:tc>
          <w:tcPr>
            <w:tcW w:w="428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sdt>
            <w:sdtPr>
              <w:rPr>
                <w:rFonts w:ascii="Arial" w:hAnsi="Arial"/>
                <w:b/>
                <w:bCs/>
                <w:sz w:val="28"/>
                <w:szCs w:val="28"/>
              </w:rPr>
              <w:alias w:val="Klasse"/>
              <w:tag w:val="Klasse"/>
              <w:id w:val="646717530"/>
              <w:placeholder>
                <w:docPart w:val="EFFDD7C8D1424926ADE9A6EA6908EF42"/>
              </w:placeholder>
            </w:sdtPr>
            <w:sdtContent>
              <w:p w14:paraId="4BA75B76" w14:textId="770616C6" w:rsidR="00FD7777" w:rsidRPr="00544726" w:rsidRDefault="004C4623">
                <w:pPr>
                  <w:pStyle w:val="TableContents"/>
                  <w:jc w:val="center"/>
                  <w:rPr>
                    <w:rFonts w:ascii="Arial" w:hAnsi="Arial"/>
                    <w:b/>
                    <w:bCs/>
                    <w:sz w:val="28"/>
                    <w:szCs w:val="28"/>
                  </w:rPr>
                </w:pPr>
                <w:r>
                  <w:rPr>
                    <w:rFonts w:ascii="Arial" w:hAnsi="Arial"/>
                    <w:b/>
                    <w:bCs/>
                    <w:sz w:val="28"/>
                    <w:szCs w:val="28"/>
                  </w:rPr>
                  <w:t>4CN</w:t>
                </w:r>
              </w:p>
            </w:sdtContent>
          </w:sdt>
        </w:tc>
      </w:tr>
      <w:tr w:rsidR="00FD7777" w14:paraId="1A254CFA" w14:textId="77777777">
        <w:tc>
          <w:tcPr>
            <w:tcW w:w="36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59D92BD6" w14:textId="77777777" w:rsidR="00FD7777" w:rsidRDefault="00000000">
            <w:pPr>
              <w:snapToGrid w:val="0"/>
              <w:rPr>
                <w:rFonts w:ascii="Arial" w:hAnsi="Arial" w:cs="Arial"/>
                <w:color w:val="4C4C4C"/>
                <w:sz w:val="28"/>
                <w:szCs w:val="28"/>
              </w:rPr>
            </w:pPr>
            <w:r>
              <w:rPr>
                <w:rFonts w:ascii="Arial" w:hAnsi="Arial" w:cs="Arial"/>
                <w:color w:val="4C4C4C"/>
                <w:sz w:val="28"/>
                <w:szCs w:val="28"/>
              </w:rPr>
              <w:t>Datum der Übung</w:t>
            </w:r>
          </w:p>
        </w:tc>
        <w:tc>
          <w:tcPr>
            <w:tcW w:w="428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sdt>
            <w:sdtPr>
              <w:rPr>
                <w:rFonts w:ascii="Arial" w:hAnsi="Arial"/>
                <w:sz w:val="28"/>
                <w:szCs w:val="28"/>
              </w:rPr>
              <w:alias w:val="Übungsdatum"/>
              <w:tag w:val="Übungsdatum"/>
              <w:id w:val="1343441659"/>
              <w:placeholder>
                <w:docPart w:val="EFFDD7C8D1424926ADE9A6EA6908EF42"/>
              </w:placeholder>
            </w:sdtPr>
            <w:sdtContent>
              <w:p w14:paraId="7B738795" w14:textId="22FFD69A" w:rsidR="00FD7777" w:rsidRPr="00544726" w:rsidRDefault="004C4623">
                <w:pPr>
                  <w:pStyle w:val="TableContents"/>
                  <w:jc w:val="center"/>
                  <w:rPr>
                    <w:rFonts w:ascii="Arial" w:hAnsi="Arial"/>
                    <w:sz w:val="28"/>
                    <w:szCs w:val="28"/>
                  </w:rPr>
                </w:pPr>
                <w:r>
                  <w:rPr>
                    <w:rFonts w:ascii="Arial" w:hAnsi="Arial"/>
                    <w:sz w:val="28"/>
                    <w:szCs w:val="28"/>
                  </w:rPr>
                  <w:t>17.09.2024</w:t>
                </w:r>
              </w:p>
            </w:sdtContent>
          </w:sdt>
        </w:tc>
      </w:tr>
      <w:tr w:rsidR="00FD7777" w14:paraId="4EF5925D" w14:textId="77777777">
        <w:tc>
          <w:tcPr>
            <w:tcW w:w="36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2406D163" w14:textId="77777777" w:rsidR="00FD7777" w:rsidRDefault="00000000">
            <w:pPr>
              <w:snapToGrid w:val="0"/>
              <w:rPr>
                <w:rFonts w:ascii="Arial" w:hAnsi="Arial" w:cs="Arial"/>
                <w:color w:val="4C4C4C"/>
                <w:sz w:val="28"/>
                <w:szCs w:val="28"/>
              </w:rPr>
            </w:pPr>
            <w:r>
              <w:rPr>
                <w:rFonts w:ascii="Arial" w:hAnsi="Arial" w:cs="Arial"/>
                <w:color w:val="4C4C4C"/>
                <w:sz w:val="28"/>
                <w:szCs w:val="28"/>
              </w:rPr>
              <w:t>Datum der Abgabe</w:t>
            </w:r>
          </w:p>
        </w:tc>
        <w:tc>
          <w:tcPr>
            <w:tcW w:w="428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bookmarkStart w:id="3" w:name="Abgabedatum" w:displacedByCustomXml="next"/>
          <w:sdt>
            <w:sdtPr>
              <w:rPr>
                <w:rFonts w:ascii="Arial" w:hAnsi="Arial"/>
                <w:sz w:val="28"/>
                <w:szCs w:val="28"/>
              </w:rPr>
              <w:alias w:val="Abgabedatum"/>
              <w:tag w:val="Abgabedatum"/>
              <w:id w:val="432099081"/>
              <w:placeholder>
                <w:docPart w:val="EFFDD7C8D1424926ADE9A6EA6908EF42"/>
              </w:placeholder>
            </w:sdtPr>
            <w:sdtContent>
              <w:p w14:paraId="349B9024" w14:textId="0265654A" w:rsidR="00FD7777" w:rsidRPr="00544726" w:rsidRDefault="004C4623" w:rsidP="004C4623">
                <w:pPr>
                  <w:pStyle w:val="TableContents"/>
                  <w:jc w:val="center"/>
                  <w:rPr>
                    <w:rFonts w:ascii="Arial" w:hAnsi="Arial"/>
                    <w:sz w:val="28"/>
                    <w:szCs w:val="28"/>
                  </w:rPr>
                </w:pPr>
                <w:r>
                  <w:rPr>
                    <w:rFonts w:ascii="Arial" w:hAnsi="Arial"/>
                    <w:sz w:val="28"/>
                    <w:szCs w:val="28"/>
                  </w:rPr>
                  <w:t>18.09.2024</w:t>
                </w:r>
              </w:p>
            </w:sdtContent>
          </w:sdt>
          <w:bookmarkEnd w:id="3" w:displacedByCustomXml="prev"/>
        </w:tc>
      </w:tr>
      <w:tr w:rsidR="00FD7777" w14:paraId="20080785" w14:textId="77777777">
        <w:tc>
          <w:tcPr>
            <w:tcW w:w="36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DFCD918" w14:textId="77777777" w:rsidR="00FD7777" w:rsidRDefault="00000000">
            <w:pPr>
              <w:snapToGrid w:val="0"/>
              <w:rPr>
                <w:rFonts w:ascii="Arial" w:hAnsi="Arial" w:cs="Arial"/>
                <w:color w:val="4C4C4C"/>
                <w:sz w:val="28"/>
                <w:szCs w:val="28"/>
              </w:rPr>
            </w:pPr>
            <w:r>
              <w:rPr>
                <w:rFonts w:ascii="Arial" w:hAnsi="Arial" w:cs="Arial"/>
                <w:color w:val="4C4C4C"/>
                <w:sz w:val="28"/>
                <w:szCs w:val="28"/>
              </w:rPr>
              <w:t>Übungsnummer</w:t>
            </w:r>
          </w:p>
        </w:tc>
        <w:tc>
          <w:tcPr>
            <w:tcW w:w="428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bookmarkStart w:id="4" w:name="Übungsnummer" w:displacedByCustomXml="next"/>
          <w:sdt>
            <w:sdtPr>
              <w:rPr>
                <w:rFonts w:ascii="Arial" w:hAnsi="Arial"/>
                <w:sz w:val="28"/>
                <w:szCs w:val="28"/>
              </w:rPr>
              <w:alias w:val="Übungsnummer"/>
              <w:tag w:val="Übungsnummer"/>
              <w:id w:val="-1788571956"/>
              <w:placeholder>
                <w:docPart w:val="EFFDD7C8D1424926ADE9A6EA6908EF42"/>
              </w:placeholder>
            </w:sdtPr>
            <w:sdtContent>
              <w:p w14:paraId="2821495C" w14:textId="77777777" w:rsidR="00FD7777" w:rsidRPr="00544726" w:rsidRDefault="00000000">
                <w:pPr>
                  <w:pStyle w:val="TableContents"/>
                  <w:jc w:val="center"/>
                  <w:rPr>
                    <w:rFonts w:ascii="Arial" w:hAnsi="Arial"/>
                    <w:sz w:val="28"/>
                    <w:szCs w:val="28"/>
                  </w:rPr>
                </w:pPr>
                <w:r w:rsidRPr="00544726">
                  <w:rPr>
                    <w:rFonts w:ascii="Arial" w:hAnsi="Arial"/>
                    <w:sz w:val="28"/>
                    <w:szCs w:val="28"/>
                  </w:rPr>
                  <w:t>00</w:t>
                </w:r>
              </w:p>
            </w:sdtContent>
          </w:sdt>
          <w:bookmarkEnd w:id="4" w:displacedByCustomXml="prev"/>
        </w:tc>
      </w:tr>
      <w:tr w:rsidR="00FD7777" w14:paraId="07BE744E" w14:textId="77777777">
        <w:tc>
          <w:tcPr>
            <w:tcW w:w="36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6F153C86" w14:textId="77777777" w:rsidR="00FD7777" w:rsidRDefault="00000000">
            <w:pPr>
              <w:snapToGrid w:val="0"/>
              <w:rPr>
                <w:rFonts w:ascii="Arial" w:hAnsi="Arial" w:cs="Arial"/>
                <w:color w:val="4C4C4C"/>
                <w:sz w:val="28"/>
                <w:szCs w:val="28"/>
              </w:rPr>
            </w:pPr>
            <w:r>
              <w:rPr>
                <w:rFonts w:ascii="Arial" w:hAnsi="Arial" w:cs="Arial"/>
                <w:color w:val="4C4C4C"/>
                <w:sz w:val="28"/>
                <w:szCs w:val="28"/>
              </w:rPr>
              <w:t>Auftraggeber</w:t>
            </w:r>
          </w:p>
        </w:tc>
        <w:bookmarkStart w:id="5" w:name="Auftraggeber"/>
        <w:tc>
          <w:tcPr>
            <w:tcW w:w="428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1CBFDE43" w14:textId="77777777" w:rsidR="00FD7777" w:rsidRPr="00544726" w:rsidRDefault="00000000">
            <w:pPr>
              <w:pStyle w:val="TableContents"/>
              <w:jc w:val="center"/>
              <w:rPr>
                <w:rFonts w:ascii="Arial" w:hAnsi="Arial"/>
                <w:sz w:val="28"/>
                <w:szCs w:val="28"/>
              </w:rPr>
            </w:pPr>
            <w:sdt>
              <w:sdtPr>
                <w:rPr>
                  <w:rFonts w:ascii="Arial" w:hAnsi="Arial"/>
                  <w:sz w:val="28"/>
                  <w:szCs w:val="28"/>
                </w:rPr>
                <w:alias w:val="Auftraggeber"/>
                <w:id w:val="-206115339"/>
                <w:dropDownList>
                  <w:listItem w:displayText="BAA" w:value="BAA"/>
                  <w:listItem w:displayText="GFO" w:value="GFO"/>
                  <w:listItem w:displayText="NIC" w:value="NIC"/>
                  <w:listItem w:displayText="NOE" w:value="NOE"/>
                  <w:listItem w:displayText="NSH" w:value="NSH"/>
                  <w:listItem w:displayText="NTH" w:value="NTH"/>
                  <w:listItem w:displayText="SDO" w:value="SDO"/>
                  <w:listItem w:displayText="ZAI" w:value="ZAI"/>
                </w:dropDownList>
              </w:sdtPr>
              <w:sdtContent>
                <w:r w:rsidR="00544726" w:rsidRPr="00544726">
                  <w:rPr>
                    <w:rFonts w:ascii="Arial" w:hAnsi="Arial"/>
                    <w:sz w:val="28"/>
                    <w:szCs w:val="28"/>
                  </w:rPr>
                  <w:t>ZAI</w:t>
                </w:r>
              </w:sdtContent>
            </w:sdt>
            <w:bookmarkEnd w:id="5"/>
          </w:p>
        </w:tc>
      </w:tr>
      <w:tr w:rsidR="00FD7777" w14:paraId="21B8634B" w14:textId="77777777">
        <w:tc>
          <w:tcPr>
            <w:tcW w:w="3655" w:type="dxa"/>
            <w:tcBorders>
              <w:left w:val="single" w:sz="2" w:space="0" w:color="000000"/>
              <w:bottom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p w14:paraId="30807E26" w14:textId="77777777" w:rsidR="00FD7777" w:rsidRDefault="00000000">
            <w:pPr>
              <w:snapToGrid w:val="0"/>
              <w:rPr>
                <w:rFonts w:ascii="Arial" w:hAnsi="Arial" w:cs="Arial"/>
                <w:color w:val="4C4C4C"/>
                <w:sz w:val="28"/>
                <w:szCs w:val="28"/>
              </w:rPr>
            </w:pPr>
            <w:r>
              <w:rPr>
                <w:rFonts w:ascii="Arial" w:hAnsi="Arial" w:cs="Arial"/>
                <w:color w:val="4C4C4C"/>
                <w:sz w:val="28"/>
                <w:szCs w:val="28"/>
              </w:rPr>
              <w:t>Thema der Übung</w:t>
            </w:r>
          </w:p>
        </w:tc>
        <w:tc>
          <w:tcPr>
            <w:tcW w:w="428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55" w:type="dxa"/>
              <w:left w:w="55" w:type="dxa"/>
              <w:bottom w:w="55" w:type="dxa"/>
              <w:right w:w="55" w:type="dxa"/>
            </w:tcMar>
          </w:tcPr>
          <w:bookmarkStart w:id="6" w:name="Übungstitel" w:displacedByCustomXml="next"/>
          <w:sdt>
            <w:sdtPr>
              <w:rPr>
                <w:rFonts w:ascii="Arial" w:hAnsi="Arial"/>
                <w:b/>
                <w:bCs/>
                <w:sz w:val="28"/>
                <w:szCs w:val="28"/>
              </w:rPr>
              <w:alias w:val="Übungstitel"/>
              <w:tag w:val="Übungstitel"/>
              <w:id w:val="-1037424598"/>
              <w:placeholder>
                <w:docPart w:val="EFFDD7C8D1424926ADE9A6EA6908EF42"/>
              </w:placeholder>
            </w:sdtPr>
            <w:sdtContent>
              <w:p w14:paraId="4C7438EB" w14:textId="5BAFEC35" w:rsidR="00FD7777" w:rsidRPr="00544726" w:rsidRDefault="00B17C4A">
                <w:pPr>
                  <w:pStyle w:val="TableContents"/>
                  <w:jc w:val="center"/>
                  <w:rPr>
                    <w:rFonts w:ascii="Arial" w:hAnsi="Arial"/>
                    <w:b/>
                    <w:bCs/>
                    <w:sz w:val="28"/>
                    <w:szCs w:val="28"/>
                  </w:rPr>
                </w:pPr>
                <w:proofErr w:type="spellStart"/>
                <w:r>
                  <w:rPr>
                    <w:rFonts w:ascii="Arial" w:hAnsi="Arial"/>
                    <w:b/>
                    <w:bCs/>
                    <w:sz w:val="28"/>
                    <w:szCs w:val="28"/>
                  </w:rPr>
                  <w:t>g</w:t>
                </w:r>
                <w:r w:rsidR="004C4623">
                  <w:rPr>
                    <w:rFonts w:ascii="Arial" w:hAnsi="Arial"/>
                    <w:b/>
                    <w:bCs/>
                    <w:sz w:val="28"/>
                    <w:szCs w:val="28"/>
                  </w:rPr>
                  <w:t>it</w:t>
                </w:r>
                <w:proofErr w:type="spellEnd"/>
                <w:r w:rsidR="004C4623">
                  <w:rPr>
                    <w:rFonts w:ascii="Arial" w:hAnsi="Arial"/>
                    <w:b/>
                    <w:bCs/>
                    <w:sz w:val="28"/>
                    <w:szCs w:val="28"/>
                  </w:rPr>
                  <w:t xml:space="preserve"> </w:t>
                </w:r>
                <w:proofErr w:type="spellStart"/>
                <w:r w:rsidR="004C4623">
                  <w:rPr>
                    <w:rFonts w:ascii="Arial" w:hAnsi="Arial"/>
                    <w:b/>
                    <w:bCs/>
                    <w:sz w:val="28"/>
                    <w:szCs w:val="28"/>
                  </w:rPr>
                  <w:t>manual</w:t>
                </w:r>
                <w:proofErr w:type="spellEnd"/>
              </w:p>
            </w:sdtContent>
          </w:sdt>
          <w:bookmarkEnd w:id="6" w:displacedByCustomXml="prev"/>
        </w:tc>
      </w:tr>
    </w:tbl>
    <w:p w14:paraId="39C5F882" w14:textId="77777777" w:rsidR="00FD7777" w:rsidRDefault="00FD7777">
      <w:pPr>
        <w:rPr>
          <w:rFonts w:ascii="Arial" w:hAnsi="Arial"/>
        </w:rPr>
      </w:pPr>
    </w:p>
    <w:p w14:paraId="7ADB58E8" w14:textId="77777777" w:rsidR="00203EE0" w:rsidRDefault="00203EE0">
      <w:pPr>
        <w:rPr>
          <w:rFonts w:ascii="Arial" w:eastAsia="DejaVu Sans" w:hAnsi="Arial" w:cs="DejaVu Sans"/>
          <w:b/>
          <w:bCs/>
          <w:sz w:val="32"/>
          <w:szCs w:val="32"/>
        </w:rPr>
      </w:pPr>
    </w:p>
    <w:sdt>
      <w:sdtPr>
        <w:rPr>
          <w:rFonts w:ascii="Times New Roman" w:eastAsia="Times New Roman" w:hAnsi="Times New Roman" w:cs="Times New Roman"/>
          <w:color w:val="auto"/>
          <w:kern w:val="3"/>
          <w:sz w:val="22"/>
          <w:szCs w:val="24"/>
          <w:lang w:val="de-DE"/>
        </w:rPr>
        <w:id w:val="-10335239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4BEEB9A3" w14:textId="77777777" w:rsidR="00203EE0" w:rsidRDefault="00203EE0">
          <w:pPr>
            <w:pStyle w:val="Inhaltsverzeichnisberschrift"/>
          </w:pPr>
          <w:r>
            <w:rPr>
              <w:lang w:val="de-DE"/>
            </w:rPr>
            <w:t>Inhalt</w:t>
          </w:r>
        </w:p>
        <w:p w14:paraId="0C0265C8" w14:textId="05BD18E1" w:rsidR="00B17C4A" w:rsidRDefault="00000000">
          <w:pPr>
            <w:pStyle w:val="Verzeichnis1"/>
            <w:tabs>
              <w:tab w:val="left" w:pos="480"/>
              <w:tab w:val="right" w:leader="dot" w:pos="10365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77454676" w:history="1">
            <w:r w:rsidR="00B17C4A" w:rsidRPr="001B719D">
              <w:rPr>
                <w:rStyle w:val="Hyperlink"/>
                <w:noProof/>
              </w:rPr>
              <w:t>1</w:t>
            </w:r>
            <w:r w:rsidR="00B17C4A">
              <w:rPr>
                <w:noProof/>
              </w:rPr>
              <w:tab/>
            </w:r>
            <w:r w:rsidR="00B17C4A" w:rsidRPr="001B719D">
              <w:rPr>
                <w:rStyle w:val="Hyperlink"/>
                <w:noProof/>
              </w:rPr>
              <w:t>Git Installation</w:t>
            </w:r>
            <w:r w:rsidR="00B17C4A">
              <w:rPr>
                <w:noProof/>
                <w:webHidden/>
              </w:rPr>
              <w:tab/>
            </w:r>
            <w:r w:rsidR="00B17C4A">
              <w:rPr>
                <w:noProof/>
                <w:webHidden/>
              </w:rPr>
              <w:fldChar w:fldCharType="begin"/>
            </w:r>
            <w:r w:rsidR="00B17C4A">
              <w:rPr>
                <w:noProof/>
                <w:webHidden/>
              </w:rPr>
              <w:instrText xml:space="preserve"> PAGEREF _Toc177454676 \h </w:instrText>
            </w:r>
            <w:r w:rsidR="00B17C4A">
              <w:rPr>
                <w:noProof/>
                <w:webHidden/>
              </w:rPr>
            </w:r>
            <w:r w:rsidR="00B17C4A">
              <w:rPr>
                <w:noProof/>
                <w:webHidden/>
              </w:rPr>
              <w:fldChar w:fldCharType="separate"/>
            </w:r>
            <w:r w:rsidR="007541D9">
              <w:rPr>
                <w:noProof/>
                <w:webHidden/>
              </w:rPr>
              <w:t>2</w:t>
            </w:r>
            <w:r w:rsidR="00B17C4A">
              <w:rPr>
                <w:noProof/>
                <w:webHidden/>
              </w:rPr>
              <w:fldChar w:fldCharType="end"/>
            </w:r>
          </w:hyperlink>
        </w:p>
        <w:p w14:paraId="53076958" w14:textId="607D03C0" w:rsidR="00B17C4A" w:rsidRDefault="00B17C4A">
          <w:pPr>
            <w:pStyle w:val="Verzeichnis1"/>
            <w:tabs>
              <w:tab w:val="left" w:pos="480"/>
              <w:tab w:val="right" w:leader="dot" w:pos="10365"/>
            </w:tabs>
            <w:rPr>
              <w:noProof/>
            </w:rPr>
          </w:pPr>
          <w:hyperlink w:anchor="_Toc177454677" w:history="1">
            <w:r w:rsidRPr="001B719D">
              <w:rPr>
                <w:rStyle w:val="Hyperlink"/>
                <w:noProof/>
              </w:rPr>
              <w:t>2</w:t>
            </w:r>
            <w:r>
              <w:rPr>
                <w:noProof/>
              </w:rPr>
              <w:tab/>
            </w:r>
            <w:r w:rsidRPr="001B719D">
              <w:rPr>
                <w:rStyle w:val="Hyperlink"/>
                <w:noProof/>
              </w:rPr>
              <w:t>Git Übungen – Git Katas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_Toc177454677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1D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613DF1" w14:textId="7223660D" w:rsidR="00B17C4A" w:rsidRDefault="00B17C4A">
          <w:pPr>
            <w:pStyle w:val="Verzeichnis2"/>
            <w:tabs>
              <w:tab w:val="left" w:pos="960"/>
              <w:tab w:val="right" w:leader="dot" w:pos="10365"/>
            </w:tabs>
            <w:rPr>
              <w:noProof/>
            </w:rPr>
          </w:pPr>
          <w:hyperlink w:anchor="_Toc177454678" w:history="1">
            <w:r w:rsidRPr="001B719D">
              <w:rPr>
                <w:rStyle w:val="Hyperlink"/>
                <w:noProof/>
              </w:rPr>
              <w:t>2.1</w:t>
            </w:r>
            <w:r>
              <w:rPr>
                <w:noProof/>
              </w:rPr>
              <w:tab/>
            </w:r>
            <w:r w:rsidRPr="001B719D">
              <w:rPr>
                <w:rStyle w:val="Hyperlink"/>
                <w:noProof/>
              </w:rPr>
              <w:t>Basic-Commit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_Toc177454678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1D9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9232BF" w14:textId="7D8A251F" w:rsidR="00B17C4A" w:rsidRDefault="00B17C4A">
          <w:pPr>
            <w:pStyle w:val="Verzeichnis2"/>
            <w:tabs>
              <w:tab w:val="left" w:pos="960"/>
              <w:tab w:val="right" w:leader="dot" w:pos="10365"/>
            </w:tabs>
            <w:rPr>
              <w:noProof/>
            </w:rPr>
          </w:pPr>
          <w:hyperlink w:anchor="_Toc177454679" w:history="1">
            <w:r w:rsidRPr="001B719D">
              <w:rPr>
                <w:rStyle w:val="Hyperlink"/>
                <w:noProof/>
              </w:rPr>
              <w:t>2.2</w:t>
            </w:r>
            <w:r>
              <w:rPr>
                <w:noProof/>
              </w:rPr>
              <w:tab/>
            </w:r>
            <w:r w:rsidRPr="001B719D">
              <w:rPr>
                <w:rStyle w:val="Hyperlink"/>
                <w:noProof/>
              </w:rPr>
              <w:t>Basic-Staging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_Toc177454679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1D9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B1AE51" w14:textId="3646E227" w:rsidR="00B17C4A" w:rsidRDefault="00B17C4A">
          <w:pPr>
            <w:pStyle w:val="Verzeichnis2"/>
            <w:tabs>
              <w:tab w:val="left" w:pos="960"/>
              <w:tab w:val="right" w:leader="dot" w:pos="10365"/>
            </w:tabs>
            <w:rPr>
              <w:noProof/>
            </w:rPr>
          </w:pPr>
          <w:hyperlink w:anchor="_Toc177454680" w:history="1">
            <w:r w:rsidRPr="001B719D">
              <w:rPr>
                <w:rStyle w:val="Hyperlink"/>
                <w:noProof/>
              </w:rPr>
              <w:t>2.3</w:t>
            </w:r>
            <w:r>
              <w:rPr>
                <w:noProof/>
              </w:rPr>
              <w:tab/>
            </w:r>
            <w:r w:rsidRPr="001B719D">
              <w:rPr>
                <w:rStyle w:val="Hyperlink"/>
                <w:noProof/>
              </w:rPr>
              <w:t>Basic-Branching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_Toc177454680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1D9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92699" w14:textId="4504FA15" w:rsidR="00B17C4A" w:rsidRDefault="00B17C4A">
          <w:pPr>
            <w:pStyle w:val="Verzeichnis2"/>
            <w:tabs>
              <w:tab w:val="left" w:pos="960"/>
              <w:tab w:val="right" w:leader="dot" w:pos="10365"/>
            </w:tabs>
            <w:rPr>
              <w:noProof/>
            </w:rPr>
          </w:pPr>
          <w:hyperlink w:anchor="_Toc177454681" w:history="1">
            <w:r w:rsidRPr="001B719D">
              <w:rPr>
                <w:rStyle w:val="Hyperlink"/>
                <w:noProof/>
              </w:rPr>
              <w:t>2.4</w:t>
            </w:r>
            <w:r>
              <w:rPr>
                <w:noProof/>
              </w:rPr>
              <w:tab/>
            </w:r>
            <w:r w:rsidRPr="001B719D">
              <w:rPr>
                <w:rStyle w:val="Hyperlink"/>
                <w:noProof/>
              </w:rPr>
              <w:t>Fast-Forward-Merge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_Toc177454681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1D9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CABF3C" w14:textId="350605F6" w:rsidR="00B17C4A" w:rsidRDefault="00B17C4A">
          <w:pPr>
            <w:pStyle w:val="Verzeichnis1"/>
            <w:tabs>
              <w:tab w:val="left" w:pos="480"/>
              <w:tab w:val="right" w:leader="dot" w:pos="10365"/>
            </w:tabs>
            <w:rPr>
              <w:noProof/>
            </w:rPr>
          </w:pPr>
          <w:hyperlink w:anchor="_Toc177454682" w:history="1">
            <w:r w:rsidRPr="001B719D">
              <w:rPr>
                <w:rStyle w:val="Hyperlink"/>
                <w:noProof/>
              </w:rPr>
              <w:t>3</w:t>
            </w:r>
            <w:r>
              <w:rPr>
                <w:noProof/>
              </w:rPr>
              <w:tab/>
            </w:r>
            <w:r w:rsidRPr="001B719D">
              <w:rPr>
                <w:rStyle w:val="Hyperlink"/>
                <w:noProof/>
              </w:rPr>
              <w:t>Git-Branching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_Toc177454682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1D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1719D2" w14:textId="2C7122A7" w:rsidR="00B17C4A" w:rsidRDefault="00B17C4A">
          <w:pPr>
            <w:pStyle w:val="Verzeichnis2"/>
            <w:tabs>
              <w:tab w:val="left" w:pos="960"/>
              <w:tab w:val="right" w:leader="dot" w:pos="10365"/>
            </w:tabs>
            <w:rPr>
              <w:noProof/>
            </w:rPr>
          </w:pPr>
          <w:hyperlink w:anchor="_Toc177454683" w:history="1">
            <w:r w:rsidRPr="001B719D">
              <w:rPr>
                <w:rStyle w:val="Hyperlink"/>
                <w:noProof/>
              </w:rPr>
              <w:t>3.1</w:t>
            </w:r>
            <w:r>
              <w:rPr>
                <w:noProof/>
              </w:rPr>
              <w:tab/>
            </w:r>
            <w:r w:rsidRPr="001B719D">
              <w:rPr>
                <w:rStyle w:val="Hyperlink"/>
                <w:noProof/>
              </w:rPr>
              <w:t>main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_Toc177454683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1D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464988" w14:textId="5AF7599C" w:rsidR="00B17C4A" w:rsidRDefault="00B17C4A">
          <w:pPr>
            <w:pStyle w:val="Verzeichnis3"/>
            <w:tabs>
              <w:tab w:val="left" w:pos="1440"/>
              <w:tab w:val="right" w:leader="dot" w:pos="10365"/>
            </w:tabs>
            <w:rPr>
              <w:noProof/>
            </w:rPr>
          </w:pPr>
          <w:hyperlink w:anchor="_Toc177454684" w:history="1">
            <w:r w:rsidRPr="001B719D">
              <w:rPr>
                <w:rStyle w:val="Hyperlink"/>
                <w:noProof/>
              </w:rPr>
              <w:t>3.1.1</w:t>
            </w:r>
            <w:r>
              <w:rPr>
                <w:noProof/>
              </w:rPr>
              <w:tab/>
            </w:r>
            <w:r w:rsidRPr="001B719D">
              <w:rPr>
                <w:rStyle w:val="Hyperlink"/>
                <w:noProof/>
              </w:rPr>
              <w:t>Zeile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_Toc177454684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1D9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7FC1BE" w14:textId="4C2AB415" w:rsidR="00B17C4A" w:rsidRDefault="00B17C4A">
          <w:pPr>
            <w:pStyle w:val="Verzeichnis3"/>
            <w:tabs>
              <w:tab w:val="left" w:pos="1440"/>
              <w:tab w:val="right" w:leader="dot" w:pos="10365"/>
            </w:tabs>
            <w:rPr>
              <w:noProof/>
            </w:rPr>
          </w:pPr>
          <w:hyperlink w:anchor="_Toc177454685" w:history="1">
            <w:r w:rsidRPr="001B719D">
              <w:rPr>
                <w:rStyle w:val="Hyperlink"/>
                <w:noProof/>
              </w:rPr>
              <w:t>3.1.2</w:t>
            </w:r>
            <w:r>
              <w:rPr>
                <w:noProof/>
              </w:rPr>
              <w:tab/>
            </w:r>
            <w:r w:rsidRPr="001B719D">
              <w:rPr>
                <w:rStyle w:val="Hyperlink"/>
                <w:noProof/>
              </w:rPr>
              <w:t>Zeile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_Toc177454685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1D9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387FF8" w14:textId="71F9EFD4" w:rsidR="00B17C4A" w:rsidRDefault="00B17C4A">
          <w:pPr>
            <w:pStyle w:val="Verzeichnis2"/>
            <w:tabs>
              <w:tab w:val="left" w:pos="960"/>
              <w:tab w:val="right" w:leader="dot" w:pos="10365"/>
            </w:tabs>
            <w:rPr>
              <w:noProof/>
            </w:rPr>
          </w:pPr>
          <w:hyperlink w:anchor="_Toc177454686" w:history="1">
            <w:r w:rsidRPr="001B719D">
              <w:rPr>
                <w:rStyle w:val="Hyperlink"/>
                <w:noProof/>
              </w:rPr>
              <w:t>3.2</w:t>
            </w:r>
            <w:r>
              <w:rPr>
                <w:noProof/>
              </w:rPr>
              <w:tab/>
            </w:r>
            <w:r w:rsidRPr="001B719D">
              <w:rPr>
                <w:rStyle w:val="Hyperlink"/>
                <w:noProof/>
              </w:rPr>
              <w:t>remote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_Toc177454686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7541D9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13E42" w14:textId="7E924726" w:rsidR="00FD7777" w:rsidRPr="004C4623" w:rsidRDefault="00000000">
          <w:r>
            <w:rPr>
              <w:b/>
              <w:bCs/>
              <w:noProof/>
              <w:lang w:val="de-DE"/>
            </w:rPr>
            <w:fldChar w:fldCharType="end"/>
          </w:r>
        </w:p>
      </w:sdtContent>
    </w:sdt>
    <w:p w14:paraId="3E7AAF0D" w14:textId="5304AC95" w:rsidR="004C4623" w:rsidRDefault="004C4623">
      <w:pPr>
        <w:rPr>
          <w:rFonts w:ascii="Arial" w:eastAsia="DejaVu Sans" w:hAnsi="Arial" w:cs="DejaVu Sans"/>
          <w:b/>
          <w:bCs/>
          <w:i/>
          <w:iCs/>
          <w:sz w:val="28"/>
          <w:szCs w:val="28"/>
        </w:rPr>
      </w:pPr>
      <w:r>
        <w:br w:type="page"/>
      </w:r>
    </w:p>
    <w:p w14:paraId="755DBD85" w14:textId="63752A9C" w:rsidR="00FD7777" w:rsidRPr="004C4623" w:rsidRDefault="004C4623" w:rsidP="004C4623">
      <w:pPr>
        <w:pStyle w:val="berschrift1"/>
        <w:rPr>
          <w:sz w:val="32"/>
          <w:szCs w:val="32"/>
        </w:rPr>
      </w:pPr>
      <w:bookmarkStart w:id="7" w:name="_Toc177454676"/>
      <w:proofErr w:type="spellStart"/>
      <w:r w:rsidRPr="004C4623">
        <w:rPr>
          <w:sz w:val="32"/>
          <w:szCs w:val="32"/>
        </w:rPr>
        <w:lastRenderedPageBreak/>
        <w:t>Git</w:t>
      </w:r>
      <w:proofErr w:type="spellEnd"/>
      <w:r w:rsidRPr="004C4623">
        <w:rPr>
          <w:sz w:val="32"/>
          <w:szCs w:val="32"/>
        </w:rPr>
        <w:t xml:space="preserve"> Installation</w:t>
      </w:r>
      <w:bookmarkEnd w:id="7"/>
    </w:p>
    <w:p w14:paraId="4A5DC4F2" w14:textId="49804D69" w:rsidR="004C4623" w:rsidRDefault="004C4623" w:rsidP="004C4623">
      <w:pPr>
        <w:pStyle w:val="Textbody"/>
      </w:pPr>
      <w:r w:rsidRPr="003A4181">
        <w:rPr>
          <w:noProof/>
          <w:lang w:val="en-US"/>
        </w:rPr>
        <w:drawing>
          <wp:inline distT="0" distB="0" distL="0" distR="0" wp14:anchorId="5A269EDE" wp14:editId="4CFDAAB1">
            <wp:extent cx="2401168" cy="1339450"/>
            <wp:effectExtent l="0" t="0" r="0" b="0"/>
            <wp:docPr id="1858482730" name="Grafik 1" descr="Ein Bild, das Text, Elektronik, Display, Computer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482730" name="Grafik 1" descr="Ein Bild, das Text, Elektronik, Display, Computer enthält.&#10;&#10;Automatisch generierte Beschreibu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15205" cy="1347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0C066" w14:textId="59BDBF29" w:rsidR="004C4623" w:rsidRDefault="004C4623" w:rsidP="004C4623">
      <w:pPr>
        <w:pStyle w:val="Textbody"/>
      </w:pPr>
      <w:r>
        <w:t>Erste Konfiguration:</w:t>
      </w:r>
    </w:p>
    <w:p w14:paraId="537B9008" w14:textId="7FCDF4B6" w:rsidR="004C4623" w:rsidRDefault="004C4623" w:rsidP="004C4623">
      <w:pPr>
        <w:pStyle w:val="Textbody"/>
      </w:pPr>
      <w:r w:rsidRPr="003A4181">
        <w:rPr>
          <w:noProof/>
          <w:lang w:val="en-US"/>
        </w:rPr>
        <w:drawing>
          <wp:inline distT="0" distB="0" distL="0" distR="0" wp14:anchorId="1B31E2FB" wp14:editId="63DD6A35">
            <wp:extent cx="5516880" cy="587383"/>
            <wp:effectExtent l="0" t="0" r="7620" b="3175"/>
            <wp:docPr id="203829767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29767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31917" cy="588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3D0797" w14:textId="15045D9C" w:rsidR="004C4623" w:rsidRDefault="004C4623" w:rsidP="004C4623">
      <w:pPr>
        <w:pStyle w:val="Textbody"/>
      </w:pPr>
      <w:r>
        <w:t xml:space="preserve">SSH Key erstellen und in </w:t>
      </w:r>
      <w:proofErr w:type="spellStart"/>
      <w:r>
        <w:t>Github</w:t>
      </w:r>
      <w:proofErr w:type="spellEnd"/>
      <w:r>
        <w:t xml:space="preserve"> einbinden:</w:t>
      </w:r>
    </w:p>
    <w:p w14:paraId="78DE4414" w14:textId="01E69A72" w:rsidR="004C4623" w:rsidRDefault="004C4623" w:rsidP="004C4623">
      <w:pPr>
        <w:pStyle w:val="Textbody"/>
      </w:pPr>
      <w:r w:rsidRPr="00BE3EBF">
        <w:rPr>
          <w:noProof/>
        </w:rPr>
        <w:drawing>
          <wp:inline distT="0" distB="0" distL="0" distR="0" wp14:anchorId="06BFBF8A" wp14:editId="0523C67D">
            <wp:extent cx="5731510" cy="1409065"/>
            <wp:effectExtent l="0" t="0" r="2540" b="635"/>
            <wp:docPr id="1601053754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053754" name="Grafik 1" descr="Ein Bild, das Text, Screenshot, Schrift enthält.&#10;&#10;Automatisch generierte Beschreibu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9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9D72" w14:textId="53F4AD9D" w:rsidR="004C4623" w:rsidRDefault="004C4623" w:rsidP="004C4623">
      <w:pPr>
        <w:pStyle w:val="Textbody"/>
      </w:pPr>
      <w:r w:rsidRPr="00BE3EBF">
        <w:rPr>
          <w:noProof/>
        </w:rPr>
        <w:drawing>
          <wp:inline distT="0" distB="0" distL="0" distR="0" wp14:anchorId="3FDD3B67" wp14:editId="253CC2F9">
            <wp:extent cx="5731510" cy="1689735"/>
            <wp:effectExtent l="0" t="0" r="2540" b="5715"/>
            <wp:docPr id="1710683243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0683243" name="Grafik 1" descr="Ein Bild, das Text, Screenshot, Schrift enthält.&#10;&#10;Automatisch generierte Beschreibu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551C6" w14:textId="77777777" w:rsidR="004C4623" w:rsidRDefault="004C4623">
      <w:pPr>
        <w:rPr>
          <w:sz w:val="21"/>
        </w:rPr>
      </w:pPr>
      <w:r>
        <w:br w:type="page"/>
      </w:r>
    </w:p>
    <w:p w14:paraId="34D46A09" w14:textId="4F21459E" w:rsidR="004C4623" w:rsidRPr="004C4623" w:rsidRDefault="004C4623" w:rsidP="004C4623">
      <w:pPr>
        <w:pStyle w:val="berschrift1"/>
        <w:rPr>
          <w:sz w:val="32"/>
          <w:szCs w:val="32"/>
        </w:rPr>
      </w:pPr>
      <w:bookmarkStart w:id="8" w:name="_Toc177454677"/>
      <w:proofErr w:type="spellStart"/>
      <w:r w:rsidRPr="004C4623">
        <w:rPr>
          <w:sz w:val="32"/>
          <w:szCs w:val="32"/>
        </w:rPr>
        <w:lastRenderedPageBreak/>
        <w:t>Git</w:t>
      </w:r>
      <w:proofErr w:type="spellEnd"/>
      <w:r w:rsidRPr="004C4623">
        <w:rPr>
          <w:sz w:val="32"/>
          <w:szCs w:val="32"/>
        </w:rPr>
        <w:t xml:space="preserve"> Übungen – </w:t>
      </w:r>
      <w:proofErr w:type="spellStart"/>
      <w:r w:rsidRPr="004C4623">
        <w:rPr>
          <w:sz w:val="32"/>
          <w:szCs w:val="32"/>
        </w:rPr>
        <w:t>Git</w:t>
      </w:r>
      <w:proofErr w:type="spellEnd"/>
      <w:r w:rsidRPr="004C4623">
        <w:rPr>
          <w:sz w:val="32"/>
          <w:szCs w:val="32"/>
        </w:rPr>
        <w:t xml:space="preserve"> Katas</w:t>
      </w:r>
      <w:bookmarkEnd w:id="8"/>
    </w:p>
    <w:p w14:paraId="04CE4BEA" w14:textId="77777777" w:rsidR="004C4623" w:rsidRDefault="004C4623" w:rsidP="004C4623">
      <w:pPr>
        <w:pStyle w:val="Textbody"/>
      </w:pPr>
    </w:p>
    <w:p w14:paraId="1B28BAE0" w14:textId="413858FC" w:rsidR="004C4623" w:rsidRDefault="004C4623" w:rsidP="004C4623">
      <w:pPr>
        <w:pStyle w:val="berschrift2"/>
      </w:pPr>
      <w:bookmarkStart w:id="9" w:name="_Toc177454678"/>
      <w:r>
        <w:t>Basic-Commit</w:t>
      </w:r>
      <w:bookmarkEnd w:id="9"/>
    </w:p>
    <w:p w14:paraId="7C930437" w14:textId="77777777" w:rsidR="004C4623" w:rsidRPr="004C4623" w:rsidRDefault="004C4623" w:rsidP="004C4623">
      <w:pPr>
        <w:pStyle w:val="Textbody"/>
      </w:pPr>
    </w:p>
    <w:p w14:paraId="2B3EC9D6" w14:textId="77777777" w:rsidR="004C4623" w:rsidRPr="00227EFD" w:rsidRDefault="004C4623" w:rsidP="004C4623">
      <w:pPr>
        <w:pStyle w:val="Listenabsatz"/>
        <w:numPr>
          <w:ilvl w:val="0"/>
          <w:numId w:val="2"/>
        </w:numPr>
      </w:pPr>
      <w:r w:rsidRPr="00227EFD">
        <w:t>Use `git status` to see which branch you are on.</w:t>
      </w:r>
    </w:p>
    <w:p w14:paraId="22D1E3D8" w14:textId="77777777" w:rsidR="004C4623" w:rsidRDefault="004C4623" w:rsidP="004C4623">
      <w:pPr>
        <w:ind w:left="360"/>
      </w:pPr>
      <w:r w:rsidRPr="00227EFD">
        <w:rPr>
          <w:noProof/>
        </w:rPr>
        <w:drawing>
          <wp:inline distT="0" distB="0" distL="0" distR="0" wp14:anchorId="7B2D831B" wp14:editId="56BA7491">
            <wp:extent cx="4786009" cy="1099202"/>
            <wp:effectExtent l="0" t="0" r="0" b="5715"/>
            <wp:docPr id="819314054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9314054" name="Grafik 1" descr="Ein Bild, das Text, Screenshot, Schrift enthält.&#10;&#10;Automatisch generierte Beschreibu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15944" cy="110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DD0C6" w14:textId="77777777" w:rsidR="004C4623" w:rsidRPr="00227EFD" w:rsidRDefault="004C4623" w:rsidP="004C4623">
      <w:pPr>
        <w:ind w:left="360"/>
      </w:pPr>
    </w:p>
    <w:p w14:paraId="691EABC9" w14:textId="77777777" w:rsidR="004C4623" w:rsidRPr="00227EFD" w:rsidRDefault="004C4623" w:rsidP="004C4623">
      <w:pPr>
        <w:pStyle w:val="Listenabsatz"/>
        <w:numPr>
          <w:ilvl w:val="0"/>
          <w:numId w:val="2"/>
        </w:numPr>
      </w:pPr>
      <w:r w:rsidRPr="00227EFD">
        <w:t>What does `git log` look like?</w:t>
      </w:r>
    </w:p>
    <w:p w14:paraId="58B12173" w14:textId="77777777" w:rsidR="004C4623" w:rsidRDefault="004C4623" w:rsidP="004C4623">
      <w:pPr>
        <w:ind w:left="360"/>
      </w:pPr>
      <w:r w:rsidRPr="00227EFD">
        <w:rPr>
          <w:noProof/>
        </w:rPr>
        <w:drawing>
          <wp:inline distT="0" distB="0" distL="0" distR="0" wp14:anchorId="04ECA241" wp14:editId="05193C55">
            <wp:extent cx="5731510" cy="361315"/>
            <wp:effectExtent l="0" t="0" r="2540" b="635"/>
            <wp:docPr id="111903336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033368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C0FFA" w14:textId="77777777" w:rsidR="004C4623" w:rsidRPr="00227EFD" w:rsidRDefault="004C4623" w:rsidP="004C4623">
      <w:pPr>
        <w:ind w:left="360"/>
      </w:pPr>
    </w:p>
    <w:p w14:paraId="1E5D140B" w14:textId="77777777" w:rsidR="004C4623" w:rsidRPr="00227EFD" w:rsidRDefault="004C4623" w:rsidP="004C4623">
      <w:pPr>
        <w:pStyle w:val="Listenabsatz"/>
        <w:numPr>
          <w:ilvl w:val="0"/>
          <w:numId w:val="2"/>
        </w:numPr>
      </w:pPr>
      <w:r w:rsidRPr="00227EFD">
        <w:t>Create a file</w:t>
      </w:r>
    </w:p>
    <w:p w14:paraId="73D6A69C" w14:textId="77777777" w:rsidR="004C4623" w:rsidRDefault="004C4623" w:rsidP="004C4623">
      <w:pPr>
        <w:ind w:left="360"/>
      </w:pPr>
      <w:r w:rsidRPr="00227EFD">
        <w:rPr>
          <w:noProof/>
        </w:rPr>
        <w:drawing>
          <wp:inline distT="0" distB="0" distL="0" distR="0" wp14:anchorId="342C3C81" wp14:editId="201A0079">
            <wp:extent cx="1219370" cy="400106"/>
            <wp:effectExtent l="0" t="0" r="0" b="0"/>
            <wp:docPr id="189387497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87497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9370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E890E" w14:textId="77777777" w:rsidR="004C4623" w:rsidRPr="00227EFD" w:rsidRDefault="004C4623" w:rsidP="004C4623">
      <w:pPr>
        <w:ind w:left="360"/>
      </w:pPr>
    </w:p>
    <w:p w14:paraId="0CC2ACDB" w14:textId="77777777" w:rsidR="004C4623" w:rsidRPr="00227EFD" w:rsidRDefault="004C4623" w:rsidP="004C4623">
      <w:pPr>
        <w:pStyle w:val="Listenabsatz"/>
        <w:numPr>
          <w:ilvl w:val="0"/>
          <w:numId w:val="2"/>
        </w:numPr>
      </w:pPr>
      <w:r w:rsidRPr="00227EFD">
        <w:t>What does the output from `git status` look like now?</w:t>
      </w:r>
    </w:p>
    <w:p w14:paraId="236DFC8A" w14:textId="77777777" w:rsidR="004C4623" w:rsidRDefault="004C4623" w:rsidP="004C4623">
      <w:pPr>
        <w:ind w:firstLine="360"/>
      </w:pPr>
      <w:r w:rsidRPr="00227EFD">
        <w:rPr>
          <w:noProof/>
        </w:rPr>
        <w:drawing>
          <wp:inline distT="0" distB="0" distL="0" distR="0" wp14:anchorId="2090F31B" wp14:editId="73CB21C8">
            <wp:extent cx="5731510" cy="1400175"/>
            <wp:effectExtent l="0" t="0" r="2540" b="9525"/>
            <wp:docPr id="1837737618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37618" name="Grafik 1" descr="Ein Bild, das Text, Screenshot, Schrift enthält.&#10;&#10;Automatisch generierte Beschreibu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23B5" w14:textId="77777777" w:rsidR="004C4623" w:rsidRPr="00227EFD" w:rsidRDefault="004C4623" w:rsidP="004C4623">
      <w:pPr>
        <w:ind w:firstLine="360"/>
      </w:pPr>
    </w:p>
    <w:p w14:paraId="4D7E0FB3" w14:textId="77777777" w:rsidR="004C4623" w:rsidRPr="0019725A" w:rsidRDefault="004C4623" w:rsidP="004C4623">
      <w:pPr>
        <w:pStyle w:val="Listenabsatz"/>
        <w:numPr>
          <w:ilvl w:val="0"/>
          <w:numId w:val="2"/>
        </w:numPr>
      </w:pPr>
      <w:r w:rsidRPr="0019725A">
        <w:t>`add` the file to the staging area</w:t>
      </w:r>
    </w:p>
    <w:p w14:paraId="782D307F" w14:textId="77777777" w:rsidR="004C4623" w:rsidRDefault="004C4623" w:rsidP="004C4623">
      <w:pPr>
        <w:ind w:left="360"/>
      </w:pPr>
      <w:r w:rsidRPr="0019725A">
        <w:rPr>
          <w:noProof/>
        </w:rPr>
        <w:drawing>
          <wp:inline distT="0" distB="0" distL="0" distR="0" wp14:anchorId="52DBE0BA" wp14:editId="58492F23">
            <wp:extent cx="5731510" cy="309245"/>
            <wp:effectExtent l="0" t="0" r="2540" b="0"/>
            <wp:docPr id="47847233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8472338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09FB5" w14:textId="77777777" w:rsidR="004C4623" w:rsidRPr="0019725A" w:rsidRDefault="004C4623" w:rsidP="004C4623">
      <w:pPr>
        <w:ind w:left="360"/>
      </w:pPr>
    </w:p>
    <w:p w14:paraId="78AA7C9B" w14:textId="77777777" w:rsidR="004C4623" w:rsidRPr="0019725A" w:rsidRDefault="004C4623" w:rsidP="004C4623">
      <w:pPr>
        <w:pStyle w:val="Listenabsatz"/>
        <w:numPr>
          <w:ilvl w:val="0"/>
          <w:numId w:val="2"/>
        </w:numPr>
      </w:pPr>
      <w:r w:rsidRPr="0019725A">
        <w:t>How does `git status` look now?</w:t>
      </w:r>
    </w:p>
    <w:p w14:paraId="3F7B4BE8" w14:textId="77777777" w:rsidR="004C4623" w:rsidRDefault="004C4623" w:rsidP="004C4623">
      <w:pPr>
        <w:ind w:left="360"/>
      </w:pPr>
      <w:r w:rsidRPr="0019725A">
        <w:rPr>
          <w:noProof/>
        </w:rPr>
        <w:drawing>
          <wp:inline distT="0" distB="0" distL="0" distR="0" wp14:anchorId="0AA23D51" wp14:editId="0D16F99C">
            <wp:extent cx="5731510" cy="1466850"/>
            <wp:effectExtent l="0" t="0" r="2540" b="0"/>
            <wp:docPr id="600278541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78541" name="Grafik 1" descr="Ein Bild, das Text, Screenshot, Schrift enthält.&#10;&#10;Automatisch generierte Beschreibu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2ACF6" w14:textId="77777777" w:rsidR="004C4623" w:rsidRDefault="004C4623" w:rsidP="004C4623">
      <w:pPr>
        <w:ind w:left="360"/>
      </w:pPr>
    </w:p>
    <w:p w14:paraId="5BECA03B" w14:textId="77777777" w:rsidR="004C4623" w:rsidRDefault="004C4623" w:rsidP="004C4623">
      <w:pPr>
        <w:ind w:left="360"/>
      </w:pPr>
    </w:p>
    <w:p w14:paraId="693F3B11" w14:textId="77777777" w:rsidR="004C4623" w:rsidRPr="0019725A" w:rsidRDefault="004C4623" w:rsidP="004C4623">
      <w:pPr>
        <w:ind w:left="360"/>
      </w:pPr>
    </w:p>
    <w:p w14:paraId="781BD806" w14:textId="77777777" w:rsidR="004C4623" w:rsidRPr="0019725A" w:rsidRDefault="004C4623" w:rsidP="004C4623">
      <w:pPr>
        <w:pStyle w:val="Listenabsatz"/>
        <w:numPr>
          <w:ilvl w:val="0"/>
          <w:numId w:val="2"/>
        </w:numPr>
      </w:pPr>
      <w:r w:rsidRPr="0019725A">
        <w:lastRenderedPageBreak/>
        <w:t>`commit` the file to the repository</w:t>
      </w:r>
    </w:p>
    <w:p w14:paraId="5F3B48BA" w14:textId="77777777" w:rsidR="004C4623" w:rsidRDefault="004C4623" w:rsidP="004C4623">
      <w:pPr>
        <w:ind w:left="360"/>
      </w:pPr>
      <w:r w:rsidRPr="0019725A">
        <w:rPr>
          <w:noProof/>
        </w:rPr>
        <w:drawing>
          <wp:inline distT="0" distB="0" distL="0" distR="0" wp14:anchorId="45729D74" wp14:editId="590F456E">
            <wp:extent cx="5731510" cy="756920"/>
            <wp:effectExtent l="0" t="0" r="2540" b="5080"/>
            <wp:docPr id="280848027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848027" name="Grafik 1" descr="Ein Bild, das Text, Screenshot, Schrift enthält.&#10;&#10;Automatisch generierte Beschreibu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5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BB8398" w14:textId="77777777" w:rsidR="004C4623" w:rsidRPr="0019725A" w:rsidRDefault="004C4623" w:rsidP="004C4623">
      <w:pPr>
        <w:ind w:left="360"/>
      </w:pPr>
    </w:p>
    <w:p w14:paraId="0061ECCD" w14:textId="77777777" w:rsidR="004C4623" w:rsidRPr="00134F55" w:rsidRDefault="004C4623" w:rsidP="004C4623">
      <w:pPr>
        <w:pStyle w:val="Listenabsatz"/>
        <w:numPr>
          <w:ilvl w:val="0"/>
          <w:numId w:val="2"/>
        </w:numPr>
      </w:pPr>
      <w:r w:rsidRPr="00134F55">
        <w:t>How does `git status` look now?</w:t>
      </w:r>
    </w:p>
    <w:p w14:paraId="47C63729" w14:textId="77777777" w:rsidR="004C4623" w:rsidRDefault="004C4623" w:rsidP="004C4623">
      <w:pPr>
        <w:ind w:left="360"/>
      </w:pPr>
      <w:r w:rsidRPr="00134F55">
        <w:rPr>
          <w:noProof/>
        </w:rPr>
        <w:drawing>
          <wp:inline distT="0" distB="0" distL="0" distR="0" wp14:anchorId="39E76215" wp14:editId="7CAA804A">
            <wp:extent cx="5731510" cy="587375"/>
            <wp:effectExtent l="0" t="0" r="2540" b="3175"/>
            <wp:docPr id="105475029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475029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9C3D" w14:textId="77777777" w:rsidR="004C4623" w:rsidRPr="00134F55" w:rsidRDefault="004C4623" w:rsidP="004C4623">
      <w:pPr>
        <w:ind w:left="360"/>
      </w:pPr>
    </w:p>
    <w:p w14:paraId="1A3EECB3" w14:textId="77777777" w:rsidR="004C4623" w:rsidRPr="00134F55" w:rsidRDefault="004C4623" w:rsidP="004C4623">
      <w:pPr>
        <w:pStyle w:val="Listenabsatz"/>
        <w:numPr>
          <w:ilvl w:val="0"/>
          <w:numId w:val="2"/>
        </w:numPr>
      </w:pPr>
      <w:r w:rsidRPr="00134F55">
        <w:t>Change the content of the file you created earlier</w:t>
      </w:r>
    </w:p>
    <w:p w14:paraId="7B0B57DB" w14:textId="77777777" w:rsidR="004C4623" w:rsidRDefault="004C4623" w:rsidP="004C4623">
      <w:pPr>
        <w:ind w:left="360"/>
      </w:pPr>
      <w:r w:rsidRPr="00134F55">
        <w:rPr>
          <w:noProof/>
        </w:rPr>
        <w:drawing>
          <wp:inline distT="0" distB="0" distL="0" distR="0" wp14:anchorId="34088DB8" wp14:editId="4731A8FB">
            <wp:extent cx="5731510" cy="1504950"/>
            <wp:effectExtent l="0" t="0" r="2540" b="0"/>
            <wp:docPr id="1647602956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7602956" name="Grafik 1" descr="Ein Bild, das Text, Screenshot, Schrift enthält.&#10;&#10;Automatisch generierte Beschreibu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0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650A0" w14:textId="77777777" w:rsidR="004C4623" w:rsidRPr="00134F55" w:rsidRDefault="004C4623" w:rsidP="004C4623">
      <w:pPr>
        <w:ind w:left="360"/>
      </w:pPr>
    </w:p>
    <w:p w14:paraId="7D365BAD" w14:textId="77777777" w:rsidR="004C4623" w:rsidRPr="00134F55" w:rsidRDefault="004C4623" w:rsidP="004C4623">
      <w:pPr>
        <w:pStyle w:val="Listenabsatz"/>
        <w:numPr>
          <w:ilvl w:val="0"/>
          <w:numId w:val="2"/>
        </w:numPr>
      </w:pPr>
      <w:r w:rsidRPr="00134F55">
        <w:t>What does `git status` look like now?</w:t>
      </w:r>
    </w:p>
    <w:p w14:paraId="2967E413" w14:textId="77777777" w:rsidR="004C4623" w:rsidRDefault="004C4623" w:rsidP="004C4623">
      <w:pPr>
        <w:ind w:left="360"/>
      </w:pPr>
      <w:r w:rsidRPr="00134F55">
        <w:rPr>
          <w:noProof/>
        </w:rPr>
        <w:drawing>
          <wp:inline distT="0" distB="0" distL="0" distR="0" wp14:anchorId="572C768E" wp14:editId="5FCD0977">
            <wp:extent cx="5731510" cy="1197610"/>
            <wp:effectExtent l="0" t="0" r="2540" b="2540"/>
            <wp:docPr id="280951919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0951919" name="Grafik 1" descr="Ein Bild, das Text, Screenshot, Schrift enthält.&#10;&#10;Automatisch generierte Beschreibu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7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D3F12" w14:textId="77777777" w:rsidR="004C4623" w:rsidRPr="00134F55" w:rsidRDefault="004C4623" w:rsidP="004C4623">
      <w:pPr>
        <w:ind w:left="360"/>
      </w:pPr>
    </w:p>
    <w:p w14:paraId="11A579DB" w14:textId="77777777" w:rsidR="004C4623" w:rsidRPr="00134F55" w:rsidRDefault="004C4623" w:rsidP="004C4623">
      <w:pPr>
        <w:pStyle w:val="Listenabsatz"/>
        <w:numPr>
          <w:ilvl w:val="0"/>
          <w:numId w:val="2"/>
        </w:numPr>
      </w:pPr>
      <w:r w:rsidRPr="00134F55">
        <w:t>`add` the file change</w:t>
      </w:r>
    </w:p>
    <w:p w14:paraId="326B2982" w14:textId="54242130" w:rsidR="004C4623" w:rsidRDefault="004C4623" w:rsidP="004C4623">
      <w:pPr>
        <w:ind w:left="360"/>
      </w:pPr>
      <w:r w:rsidRPr="00134F55">
        <w:rPr>
          <w:noProof/>
        </w:rPr>
        <w:drawing>
          <wp:inline distT="0" distB="0" distL="0" distR="0" wp14:anchorId="57F0F8F0" wp14:editId="528AFFCE">
            <wp:extent cx="5731510" cy="328930"/>
            <wp:effectExtent l="0" t="0" r="2540" b="0"/>
            <wp:docPr id="164985701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985701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5D85" w14:textId="77777777" w:rsidR="004C4623" w:rsidRDefault="004C4623" w:rsidP="004C4623">
      <w:pPr>
        <w:ind w:left="360"/>
      </w:pPr>
    </w:p>
    <w:p w14:paraId="0BB878DD" w14:textId="1BD6669D" w:rsidR="004C4623" w:rsidRPr="00134F55" w:rsidRDefault="004C4623" w:rsidP="004C4623">
      <w:pPr>
        <w:pStyle w:val="Listenabsatz"/>
        <w:numPr>
          <w:ilvl w:val="0"/>
          <w:numId w:val="2"/>
        </w:numPr>
      </w:pPr>
      <w:r w:rsidRPr="00134F55">
        <w:t>What does `git status` look like now?</w:t>
      </w:r>
    </w:p>
    <w:p w14:paraId="3F016A70" w14:textId="77777777" w:rsidR="004C4623" w:rsidRPr="00134F55" w:rsidRDefault="004C4623" w:rsidP="004C4623">
      <w:pPr>
        <w:ind w:left="360"/>
      </w:pPr>
      <w:r w:rsidRPr="00134F55">
        <w:rPr>
          <w:noProof/>
        </w:rPr>
        <w:drawing>
          <wp:inline distT="0" distB="0" distL="0" distR="0" wp14:anchorId="39845BE7" wp14:editId="25C66D22">
            <wp:extent cx="5731510" cy="1137920"/>
            <wp:effectExtent l="0" t="0" r="2540" b="5080"/>
            <wp:docPr id="1863509297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509297" name="Grafik 1" descr="Ein Bild, das Text, Schrift, Screenshot enthält.&#10;&#10;Automatisch generierte Beschreibu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C763D" w14:textId="77777777" w:rsidR="004C4623" w:rsidRDefault="004C4623" w:rsidP="004C4623"/>
    <w:p w14:paraId="41823210" w14:textId="77777777" w:rsidR="004C4623" w:rsidRDefault="004C4623" w:rsidP="004C4623">
      <w:pPr>
        <w:pStyle w:val="Listenabsatz"/>
      </w:pPr>
    </w:p>
    <w:p w14:paraId="0CBA5989" w14:textId="77777777" w:rsidR="004C4623" w:rsidRDefault="004C4623" w:rsidP="004C4623">
      <w:pPr>
        <w:pStyle w:val="Listenabsatz"/>
      </w:pPr>
    </w:p>
    <w:p w14:paraId="604577A8" w14:textId="77777777" w:rsidR="004C4623" w:rsidRDefault="004C4623" w:rsidP="004C4623">
      <w:pPr>
        <w:pStyle w:val="Listenabsatz"/>
      </w:pPr>
    </w:p>
    <w:p w14:paraId="48FC6F01" w14:textId="77777777" w:rsidR="004C4623" w:rsidRDefault="004C4623" w:rsidP="004C4623">
      <w:pPr>
        <w:pStyle w:val="Listenabsatz"/>
      </w:pPr>
    </w:p>
    <w:p w14:paraId="3F90AE4B" w14:textId="640C5A98" w:rsidR="004C4623" w:rsidRPr="00134F55" w:rsidRDefault="004C4623" w:rsidP="004C4623">
      <w:pPr>
        <w:pStyle w:val="Listenabsatz"/>
        <w:numPr>
          <w:ilvl w:val="0"/>
          <w:numId w:val="2"/>
        </w:numPr>
      </w:pPr>
      <w:r w:rsidRPr="00134F55">
        <w:lastRenderedPageBreak/>
        <w:t>Change the file again</w:t>
      </w:r>
    </w:p>
    <w:p w14:paraId="2C7B4C90" w14:textId="77777777" w:rsidR="004C4623" w:rsidRDefault="004C4623" w:rsidP="004C4623">
      <w:pPr>
        <w:ind w:left="360"/>
      </w:pPr>
      <w:r w:rsidRPr="00134F55">
        <w:rPr>
          <w:noProof/>
        </w:rPr>
        <w:drawing>
          <wp:inline distT="0" distB="0" distL="0" distR="0" wp14:anchorId="48557E61" wp14:editId="12DE1E97">
            <wp:extent cx="5731510" cy="1294130"/>
            <wp:effectExtent l="0" t="0" r="2540" b="1270"/>
            <wp:docPr id="243018602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018602" name="Grafik 1" descr="Ein Bild, das Text, Screenshot, Schrift enthält.&#10;&#10;Automatisch generierte Beschreibu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D1FDE" w14:textId="77777777" w:rsidR="004C4623" w:rsidRPr="00134F55" w:rsidRDefault="004C4623" w:rsidP="004C4623">
      <w:pPr>
        <w:ind w:left="360"/>
      </w:pPr>
    </w:p>
    <w:p w14:paraId="1134F793" w14:textId="77777777" w:rsidR="004C4623" w:rsidRPr="00134F55" w:rsidRDefault="004C4623" w:rsidP="004C4623">
      <w:pPr>
        <w:pStyle w:val="Listenabsatz"/>
        <w:numPr>
          <w:ilvl w:val="0"/>
          <w:numId w:val="2"/>
        </w:numPr>
      </w:pPr>
      <w:r w:rsidRPr="00134F55">
        <w:t>Make a `commit`</w:t>
      </w:r>
    </w:p>
    <w:p w14:paraId="380A6BEA" w14:textId="77777777" w:rsidR="004C4623" w:rsidRDefault="004C4623" w:rsidP="004C4623">
      <w:pPr>
        <w:ind w:left="360"/>
      </w:pPr>
      <w:r w:rsidRPr="00134F55">
        <w:rPr>
          <w:noProof/>
        </w:rPr>
        <w:drawing>
          <wp:inline distT="0" distB="0" distL="0" distR="0" wp14:anchorId="6E48480A" wp14:editId="6600A8E2">
            <wp:extent cx="5731510" cy="763905"/>
            <wp:effectExtent l="0" t="0" r="2540" b="0"/>
            <wp:docPr id="2020245173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245173" name="Grafik 1" descr="Ein Bild, das Text, Screenshot, Schrift enthält.&#10;&#10;Automatisch generierte Beschreibung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8F395" w14:textId="77777777" w:rsidR="004C4623" w:rsidRPr="00134F55" w:rsidRDefault="004C4623" w:rsidP="004C4623">
      <w:pPr>
        <w:ind w:left="360"/>
      </w:pPr>
    </w:p>
    <w:p w14:paraId="02DABB9D" w14:textId="77777777" w:rsidR="004C4623" w:rsidRPr="00134F55" w:rsidRDefault="004C4623" w:rsidP="004C4623">
      <w:pPr>
        <w:pStyle w:val="Listenabsatz"/>
        <w:numPr>
          <w:ilvl w:val="0"/>
          <w:numId w:val="2"/>
        </w:numPr>
      </w:pPr>
      <w:r w:rsidRPr="00134F55">
        <w:t>What does the `status` look like now? The `log`?</w:t>
      </w:r>
    </w:p>
    <w:p w14:paraId="1C5C3414" w14:textId="77777777" w:rsidR="004C4623" w:rsidRDefault="004C4623" w:rsidP="004C4623">
      <w:pPr>
        <w:ind w:left="360"/>
      </w:pPr>
      <w:r w:rsidRPr="00134F55">
        <w:rPr>
          <w:noProof/>
        </w:rPr>
        <w:drawing>
          <wp:inline distT="0" distB="0" distL="0" distR="0" wp14:anchorId="425BCCAE" wp14:editId="56C7FC3C">
            <wp:extent cx="5731510" cy="1288415"/>
            <wp:effectExtent l="0" t="0" r="2540" b="6985"/>
            <wp:docPr id="1949327820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327820" name="Grafik 1" descr="Ein Bild, das Text, Screenshot, Schrift enthält.&#10;&#10;Automatisch generierte Beschreibung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A4E53" w14:textId="77777777" w:rsidR="004C4623" w:rsidRPr="00134F55" w:rsidRDefault="004C4623" w:rsidP="004C4623">
      <w:pPr>
        <w:ind w:left="360"/>
      </w:pPr>
    </w:p>
    <w:p w14:paraId="1846A608" w14:textId="77777777" w:rsidR="004C4623" w:rsidRPr="00502400" w:rsidRDefault="004C4623" w:rsidP="004C4623">
      <w:pPr>
        <w:pStyle w:val="Listenabsatz"/>
        <w:numPr>
          <w:ilvl w:val="0"/>
          <w:numId w:val="2"/>
        </w:numPr>
      </w:pPr>
      <w:r w:rsidRPr="00502400">
        <w:t>Add and commit the newest change</w:t>
      </w:r>
    </w:p>
    <w:p w14:paraId="695C4550" w14:textId="77777777" w:rsidR="004C4623" w:rsidRDefault="004C4623" w:rsidP="004C4623">
      <w:pPr>
        <w:ind w:firstLine="360"/>
      </w:pPr>
      <w:r w:rsidRPr="00134F55">
        <w:rPr>
          <w:noProof/>
        </w:rPr>
        <w:drawing>
          <wp:inline distT="0" distB="0" distL="0" distR="0" wp14:anchorId="51247F82" wp14:editId="003C85C8">
            <wp:extent cx="5731510" cy="1277620"/>
            <wp:effectExtent l="0" t="0" r="2540" b="0"/>
            <wp:docPr id="1836531880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6531880" name="Grafik 1" descr="Ein Bild, das Text, Screenshot, Schrift enthält.&#10;&#10;Automatisch generierte Beschreibung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DC080C" w14:textId="77777777" w:rsidR="004C4623" w:rsidRDefault="004C4623" w:rsidP="004C4623">
      <w:r>
        <w:rPr>
          <w:lang w:val="en-AT"/>
        </w:rPr>
        <w:br w:type="page"/>
      </w:r>
    </w:p>
    <w:p w14:paraId="004735F1" w14:textId="5D57A17B" w:rsidR="004C4623" w:rsidRDefault="004C4623" w:rsidP="004C4623">
      <w:pPr>
        <w:pStyle w:val="berschrift2"/>
      </w:pPr>
      <w:bookmarkStart w:id="10" w:name="_Toc177454679"/>
      <w:r>
        <w:lastRenderedPageBreak/>
        <w:t>Basic-</w:t>
      </w:r>
      <w:proofErr w:type="spellStart"/>
      <w:r>
        <w:t>Staging</w:t>
      </w:r>
      <w:bookmarkEnd w:id="10"/>
      <w:proofErr w:type="spellEnd"/>
    </w:p>
    <w:p w14:paraId="219DE01D" w14:textId="77777777" w:rsidR="004C4623" w:rsidRPr="00C67650" w:rsidRDefault="004C4623" w:rsidP="004C4623">
      <w:pPr>
        <w:pStyle w:val="Listenabsatz"/>
        <w:numPr>
          <w:ilvl w:val="0"/>
          <w:numId w:val="3"/>
        </w:numPr>
      </w:pPr>
      <w:r w:rsidRPr="00C67650">
        <w:t>What's the content of `file.txt`?</w:t>
      </w:r>
    </w:p>
    <w:p w14:paraId="40AB7C92" w14:textId="77777777" w:rsidR="004C4623" w:rsidRDefault="004C4623" w:rsidP="004C4623">
      <w:pPr>
        <w:ind w:left="360"/>
      </w:pPr>
      <w:r w:rsidRPr="00C67650">
        <w:rPr>
          <w:noProof/>
        </w:rPr>
        <w:drawing>
          <wp:inline distT="0" distB="0" distL="0" distR="0" wp14:anchorId="48F8520D" wp14:editId="79708FE4">
            <wp:extent cx="5731510" cy="231775"/>
            <wp:effectExtent l="0" t="0" r="2540" b="0"/>
            <wp:docPr id="1957023779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702377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6E34E" w14:textId="77777777" w:rsidR="004C4623" w:rsidRPr="00C67650" w:rsidRDefault="004C4623" w:rsidP="004C4623">
      <w:pPr>
        <w:ind w:left="360"/>
      </w:pPr>
    </w:p>
    <w:p w14:paraId="0DD6C42F" w14:textId="77777777" w:rsidR="004C4623" w:rsidRPr="00C67650" w:rsidRDefault="004C4623" w:rsidP="004C4623">
      <w:pPr>
        <w:pStyle w:val="Listenabsatz"/>
        <w:numPr>
          <w:ilvl w:val="0"/>
          <w:numId w:val="3"/>
        </w:numPr>
      </w:pPr>
      <w:r w:rsidRPr="00C67650">
        <w:t>Overwrite the content in `file.txt`: `echo 2 &gt; file.txt` to change the state of your file in the working directory (or `</w:t>
      </w:r>
      <w:proofErr w:type="spellStart"/>
      <w:r w:rsidRPr="00C67650">
        <w:t>sc</w:t>
      </w:r>
      <w:proofErr w:type="spellEnd"/>
      <w:r w:rsidRPr="00C67650">
        <w:t xml:space="preserve"> file.txt '2'` in PowerShell)</w:t>
      </w:r>
    </w:p>
    <w:p w14:paraId="0330FC12" w14:textId="77777777" w:rsidR="004C4623" w:rsidRDefault="004C4623" w:rsidP="004C4623">
      <w:pPr>
        <w:ind w:left="360"/>
      </w:pPr>
      <w:r w:rsidRPr="00C67650">
        <w:rPr>
          <w:noProof/>
        </w:rPr>
        <w:drawing>
          <wp:inline distT="0" distB="0" distL="0" distR="0" wp14:anchorId="6E4D0F7E" wp14:editId="1D5843BF">
            <wp:extent cx="5731510" cy="302895"/>
            <wp:effectExtent l="0" t="0" r="2540" b="1905"/>
            <wp:docPr id="103937245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937245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AEF16" w14:textId="77777777" w:rsidR="004C4623" w:rsidRPr="00C67650" w:rsidRDefault="004C4623" w:rsidP="004C4623">
      <w:pPr>
        <w:ind w:left="360"/>
      </w:pPr>
    </w:p>
    <w:p w14:paraId="0942EC79" w14:textId="77777777" w:rsidR="004C4623" w:rsidRPr="00C67650" w:rsidRDefault="004C4623" w:rsidP="004C4623">
      <w:pPr>
        <w:pStyle w:val="Listenabsatz"/>
        <w:numPr>
          <w:ilvl w:val="0"/>
          <w:numId w:val="3"/>
        </w:numPr>
      </w:pPr>
      <w:r w:rsidRPr="00C67650">
        <w:t>What does `git diff` tell you?</w:t>
      </w:r>
    </w:p>
    <w:p w14:paraId="67769EB2" w14:textId="77777777" w:rsidR="004C4623" w:rsidRDefault="004C4623" w:rsidP="004C4623">
      <w:pPr>
        <w:ind w:left="360"/>
      </w:pPr>
      <w:r w:rsidRPr="00C67650">
        <w:rPr>
          <w:noProof/>
        </w:rPr>
        <w:drawing>
          <wp:inline distT="0" distB="0" distL="0" distR="0" wp14:anchorId="5E2BAA4F" wp14:editId="4C31942E">
            <wp:extent cx="5731510" cy="1452880"/>
            <wp:effectExtent l="0" t="0" r="2540" b="0"/>
            <wp:docPr id="98703041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03041" name="Grafik 1" descr="Ein Bild, das Text, Screenshot, Schrift enthält.&#10;&#10;Automatisch generierte Beschreibung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1663C" w14:textId="77777777" w:rsidR="004C4623" w:rsidRPr="00C67650" w:rsidRDefault="004C4623" w:rsidP="004C4623">
      <w:pPr>
        <w:ind w:left="360"/>
      </w:pPr>
    </w:p>
    <w:p w14:paraId="4CB30119" w14:textId="77777777" w:rsidR="004C4623" w:rsidRPr="00C67650" w:rsidRDefault="004C4623" w:rsidP="004C4623">
      <w:pPr>
        <w:pStyle w:val="Listenabsatz"/>
        <w:numPr>
          <w:ilvl w:val="0"/>
          <w:numId w:val="3"/>
        </w:numPr>
      </w:pPr>
      <w:r w:rsidRPr="00C67650">
        <w:t>What does `git diff --staged` tell you? why is this blank?</w:t>
      </w:r>
    </w:p>
    <w:p w14:paraId="6B4AE929" w14:textId="33DFB32B" w:rsidR="004C4623" w:rsidRDefault="004C4623" w:rsidP="004C4623">
      <w:pPr>
        <w:ind w:left="360"/>
      </w:pPr>
      <w:r w:rsidRPr="00C67650">
        <w:rPr>
          <w:noProof/>
        </w:rPr>
        <w:drawing>
          <wp:inline distT="0" distB="0" distL="0" distR="0" wp14:anchorId="250E8FBD" wp14:editId="3AAD1622">
            <wp:extent cx="5731510" cy="286385"/>
            <wp:effectExtent l="0" t="0" r="2540" b="0"/>
            <wp:docPr id="146909774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09774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459E8" w14:textId="5F2931C1" w:rsidR="004C4623" w:rsidRPr="004C4623" w:rsidRDefault="004C4623" w:rsidP="004C4623">
      <w:pPr>
        <w:ind w:left="360"/>
        <w:rPr>
          <w:b/>
          <w:bCs/>
          <w:lang w:val="en-AT"/>
        </w:rPr>
      </w:pPr>
      <w:r>
        <w:rPr>
          <w:b/>
          <w:bCs/>
          <w:lang w:val="en-AT"/>
        </w:rPr>
        <w:t xml:space="preserve">Because </w:t>
      </w:r>
      <w:proofErr w:type="spellStart"/>
      <w:r>
        <w:rPr>
          <w:b/>
          <w:bCs/>
          <w:lang w:val="en-AT"/>
        </w:rPr>
        <w:t>i</w:t>
      </w:r>
      <w:proofErr w:type="spellEnd"/>
      <w:r>
        <w:rPr>
          <w:b/>
          <w:bCs/>
          <w:lang w:val="en-AT"/>
        </w:rPr>
        <w:t xml:space="preserve"> have not added something to the stage yet.</w:t>
      </w:r>
    </w:p>
    <w:p w14:paraId="3E3DFCD5" w14:textId="77777777" w:rsidR="004C4623" w:rsidRPr="004C4623" w:rsidRDefault="004C4623" w:rsidP="004C4623">
      <w:pPr>
        <w:ind w:left="360"/>
        <w:rPr>
          <w:lang w:val="en-US"/>
        </w:rPr>
      </w:pPr>
    </w:p>
    <w:p w14:paraId="29F9D826" w14:textId="77777777" w:rsidR="004C4623" w:rsidRPr="00612FAF" w:rsidRDefault="004C4623" w:rsidP="004C4623">
      <w:pPr>
        <w:pStyle w:val="Listenabsatz"/>
        <w:numPr>
          <w:ilvl w:val="0"/>
          <w:numId w:val="3"/>
        </w:numPr>
      </w:pPr>
      <w:r w:rsidRPr="00612FAF">
        <w:t>Run `git add file.txt` to stage your changes from the working directory.</w:t>
      </w:r>
    </w:p>
    <w:p w14:paraId="70E5EC7D" w14:textId="77777777" w:rsidR="004C4623" w:rsidRDefault="004C4623" w:rsidP="004C4623">
      <w:pPr>
        <w:ind w:left="360"/>
      </w:pPr>
      <w:r w:rsidRPr="00612FAF">
        <w:rPr>
          <w:noProof/>
        </w:rPr>
        <w:drawing>
          <wp:inline distT="0" distB="0" distL="0" distR="0" wp14:anchorId="1D36F357" wp14:editId="6022140A">
            <wp:extent cx="5731510" cy="280035"/>
            <wp:effectExtent l="0" t="0" r="2540" b="5715"/>
            <wp:docPr id="9483233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323365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0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33D66" w14:textId="77777777" w:rsidR="004C4623" w:rsidRPr="00612FAF" w:rsidRDefault="004C4623" w:rsidP="004C4623">
      <w:pPr>
        <w:ind w:left="360"/>
      </w:pPr>
    </w:p>
    <w:p w14:paraId="3FAE6A93" w14:textId="77777777" w:rsidR="004C4623" w:rsidRPr="00612FAF" w:rsidRDefault="004C4623" w:rsidP="004C4623">
      <w:pPr>
        <w:pStyle w:val="Listenabsatz"/>
        <w:numPr>
          <w:ilvl w:val="0"/>
          <w:numId w:val="3"/>
        </w:numPr>
      </w:pPr>
      <w:r w:rsidRPr="00612FAF">
        <w:t>What does `git diff` tell you?</w:t>
      </w:r>
    </w:p>
    <w:p w14:paraId="213B6A49" w14:textId="77777777" w:rsidR="004C4623" w:rsidRDefault="004C4623" w:rsidP="004C4623">
      <w:pPr>
        <w:ind w:left="360"/>
      </w:pPr>
      <w:r w:rsidRPr="00612FAF">
        <w:rPr>
          <w:noProof/>
        </w:rPr>
        <w:drawing>
          <wp:inline distT="0" distB="0" distL="0" distR="0" wp14:anchorId="1667AFC2" wp14:editId="22CE5D13">
            <wp:extent cx="5731510" cy="260985"/>
            <wp:effectExtent l="0" t="0" r="2540" b="5715"/>
            <wp:docPr id="10136193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6193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0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D72048" w14:textId="77777777" w:rsidR="004C4623" w:rsidRDefault="004C4623" w:rsidP="004C4623">
      <w:pPr>
        <w:pStyle w:val="Listenabsatz"/>
      </w:pPr>
    </w:p>
    <w:p w14:paraId="4BFE0EF2" w14:textId="77777777" w:rsidR="004C4623" w:rsidRPr="00612FAF" w:rsidRDefault="004C4623" w:rsidP="004C4623">
      <w:pPr>
        <w:pStyle w:val="Listenabsatz"/>
        <w:numPr>
          <w:ilvl w:val="0"/>
          <w:numId w:val="3"/>
        </w:numPr>
      </w:pPr>
      <w:r w:rsidRPr="00612FAF">
        <w:t>What does `git diff --staged` tell you?</w:t>
      </w:r>
    </w:p>
    <w:p w14:paraId="6C903ADE" w14:textId="77777777" w:rsidR="004C4623" w:rsidRDefault="004C4623" w:rsidP="004C4623">
      <w:pPr>
        <w:ind w:left="360"/>
      </w:pPr>
      <w:r w:rsidRPr="00612FAF">
        <w:rPr>
          <w:noProof/>
        </w:rPr>
        <w:drawing>
          <wp:inline distT="0" distB="0" distL="0" distR="0" wp14:anchorId="61D57333" wp14:editId="54B14870">
            <wp:extent cx="5731510" cy="1301115"/>
            <wp:effectExtent l="0" t="0" r="2540" b="0"/>
            <wp:docPr id="1796450080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6450080" name="Grafik 1" descr="Ein Bild, das Text, Screenshot, Schrift enthält.&#10;&#10;Automatisch generierte Beschreibung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D6813" w14:textId="77777777" w:rsidR="004C4623" w:rsidRPr="00612FAF" w:rsidRDefault="004C4623" w:rsidP="004C4623">
      <w:pPr>
        <w:ind w:left="360"/>
      </w:pPr>
    </w:p>
    <w:p w14:paraId="742F587F" w14:textId="77777777" w:rsidR="004C4623" w:rsidRPr="00612FAF" w:rsidRDefault="004C4623" w:rsidP="004C4623">
      <w:pPr>
        <w:pStyle w:val="Listenabsatz"/>
        <w:numPr>
          <w:ilvl w:val="0"/>
          <w:numId w:val="3"/>
        </w:numPr>
      </w:pPr>
      <w:r w:rsidRPr="00612FAF">
        <w:t>Overwrite the content in `file.txt`: `echo 3 &gt; file.txt` to change the state of your file in the working directory (or `</w:t>
      </w:r>
      <w:proofErr w:type="spellStart"/>
      <w:r w:rsidRPr="00612FAF">
        <w:t>sc</w:t>
      </w:r>
      <w:proofErr w:type="spellEnd"/>
      <w:r w:rsidRPr="00612FAF">
        <w:t xml:space="preserve"> file.txt '3'` in PowerShell).</w:t>
      </w:r>
    </w:p>
    <w:p w14:paraId="5762F819" w14:textId="77777777" w:rsidR="004C4623" w:rsidRDefault="004C4623" w:rsidP="004C4623">
      <w:pPr>
        <w:ind w:left="360"/>
      </w:pPr>
      <w:r w:rsidRPr="00612FAF">
        <w:rPr>
          <w:noProof/>
        </w:rPr>
        <w:drawing>
          <wp:inline distT="0" distB="0" distL="0" distR="0" wp14:anchorId="3034D385" wp14:editId="75A35F31">
            <wp:extent cx="5731510" cy="224155"/>
            <wp:effectExtent l="0" t="0" r="2540" b="4445"/>
            <wp:docPr id="269581610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58161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25514" w14:textId="77777777" w:rsidR="004C4623" w:rsidRDefault="004C4623" w:rsidP="004C4623">
      <w:pPr>
        <w:ind w:left="360"/>
      </w:pPr>
    </w:p>
    <w:p w14:paraId="4DFB78E8" w14:textId="77777777" w:rsidR="004C4623" w:rsidRPr="00612FAF" w:rsidRDefault="004C4623" w:rsidP="004C4623">
      <w:pPr>
        <w:ind w:left="360"/>
      </w:pPr>
    </w:p>
    <w:p w14:paraId="0AD4A995" w14:textId="77777777" w:rsidR="004C4623" w:rsidRPr="00612FAF" w:rsidRDefault="004C4623" w:rsidP="004C4623">
      <w:pPr>
        <w:pStyle w:val="Listenabsatz"/>
        <w:numPr>
          <w:ilvl w:val="0"/>
          <w:numId w:val="3"/>
        </w:numPr>
      </w:pPr>
      <w:r w:rsidRPr="00612FAF">
        <w:lastRenderedPageBreak/>
        <w:t>What does `git diff` tell you?</w:t>
      </w:r>
    </w:p>
    <w:p w14:paraId="1B7A6C15" w14:textId="77777777" w:rsidR="004C4623" w:rsidRDefault="004C4623" w:rsidP="004C4623">
      <w:pPr>
        <w:ind w:left="360"/>
      </w:pPr>
      <w:r w:rsidRPr="00612FAF">
        <w:rPr>
          <w:noProof/>
        </w:rPr>
        <w:drawing>
          <wp:inline distT="0" distB="0" distL="0" distR="0" wp14:anchorId="1787DEC1" wp14:editId="527940A5">
            <wp:extent cx="2739389" cy="1163919"/>
            <wp:effectExtent l="0" t="0" r="4445" b="0"/>
            <wp:docPr id="2102805167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805167" name="Grafik 1" descr="Ein Bild, das Text, Schrift, Screenshot enthält.&#10;&#10;Automatisch generierte Beschreibung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54719" cy="11704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E12BB1" w14:textId="77777777" w:rsidR="004C4623" w:rsidRPr="00612FAF" w:rsidRDefault="004C4623" w:rsidP="004C4623">
      <w:pPr>
        <w:ind w:left="360"/>
      </w:pPr>
    </w:p>
    <w:p w14:paraId="429128E3" w14:textId="77777777" w:rsidR="004C4623" w:rsidRPr="00612FAF" w:rsidRDefault="004C4623" w:rsidP="004C4623">
      <w:pPr>
        <w:pStyle w:val="Listenabsatz"/>
        <w:numPr>
          <w:ilvl w:val="0"/>
          <w:numId w:val="3"/>
        </w:numPr>
      </w:pPr>
      <w:r w:rsidRPr="00612FAF">
        <w:t>What does `git diff --staged` tell you?</w:t>
      </w:r>
    </w:p>
    <w:p w14:paraId="55DA5C56" w14:textId="77777777" w:rsidR="004C4623" w:rsidRDefault="004C4623" w:rsidP="004C4623">
      <w:pPr>
        <w:ind w:left="360"/>
      </w:pPr>
      <w:r w:rsidRPr="00612FAF">
        <w:rPr>
          <w:noProof/>
        </w:rPr>
        <w:drawing>
          <wp:inline distT="0" distB="0" distL="0" distR="0" wp14:anchorId="10B1CC11" wp14:editId="0FEE5EA7">
            <wp:extent cx="3801005" cy="1743318"/>
            <wp:effectExtent l="0" t="0" r="9525" b="9525"/>
            <wp:docPr id="156489881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89881" name="Grafik 1" descr="Ein Bild, das Text, Schrift, Screenshot enthält.&#10;&#10;Automatisch generierte Beschreibung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01005" cy="1743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E5E97" w14:textId="77777777" w:rsidR="004C4623" w:rsidRPr="00612FAF" w:rsidRDefault="004C4623" w:rsidP="004C4623">
      <w:pPr>
        <w:ind w:left="360"/>
      </w:pPr>
    </w:p>
    <w:p w14:paraId="35154136" w14:textId="77777777" w:rsidR="004C4623" w:rsidRPr="00612FAF" w:rsidRDefault="004C4623" w:rsidP="004C4623">
      <w:pPr>
        <w:pStyle w:val="Listenabsatz"/>
        <w:numPr>
          <w:ilvl w:val="0"/>
          <w:numId w:val="3"/>
        </w:numPr>
      </w:pPr>
      <w:r w:rsidRPr="00612FAF">
        <w:t>Explain what is happening</w:t>
      </w:r>
    </w:p>
    <w:p w14:paraId="0B7372A9" w14:textId="77777777" w:rsidR="004C4623" w:rsidRPr="004C4623" w:rsidRDefault="004C4623" w:rsidP="004C4623">
      <w:pPr>
        <w:ind w:left="360"/>
        <w:rPr>
          <w:b/>
          <w:bCs/>
          <w:lang w:val="en-US"/>
        </w:rPr>
      </w:pPr>
      <w:r w:rsidRPr="00612FAF">
        <w:rPr>
          <w:b/>
          <w:bCs/>
          <w:lang w:val="en-AT"/>
        </w:rPr>
        <w:t xml:space="preserve">git </w:t>
      </w:r>
      <w:proofErr w:type="gramStart"/>
      <w:r w:rsidRPr="00612FAF">
        <w:rPr>
          <w:b/>
          <w:bCs/>
          <w:lang w:val="en-AT"/>
        </w:rPr>
        <w:t>diff  -</w:t>
      </w:r>
      <w:proofErr w:type="gramEnd"/>
      <w:r w:rsidRPr="00612FAF">
        <w:rPr>
          <w:b/>
          <w:bCs/>
          <w:lang w:val="en-AT"/>
        </w:rPr>
        <w:t>&gt; shows the changes when file input got changed to ‘3’,</w:t>
      </w:r>
    </w:p>
    <w:p w14:paraId="67028027" w14:textId="77777777" w:rsidR="004C4623" w:rsidRPr="004C4623" w:rsidRDefault="004C4623" w:rsidP="004C4623">
      <w:pPr>
        <w:ind w:left="360"/>
        <w:rPr>
          <w:b/>
          <w:bCs/>
          <w:lang w:val="en-US"/>
        </w:rPr>
      </w:pPr>
      <w:r w:rsidRPr="00612FAF">
        <w:rPr>
          <w:b/>
          <w:bCs/>
          <w:lang w:val="en-AT"/>
        </w:rPr>
        <w:t>git diff –staged -&gt; Still shows the change that was pushed to the staging area when the file still had the input ‘3’.</w:t>
      </w:r>
    </w:p>
    <w:p w14:paraId="0D91885F" w14:textId="77777777" w:rsidR="004C4623" w:rsidRDefault="004C4623" w:rsidP="004C4623"/>
    <w:p w14:paraId="23295DAF" w14:textId="77777777" w:rsidR="004C4623" w:rsidRPr="00612FAF" w:rsidRDefault="004C4623" w:rsidP="004C4623">
      <w:pPr>
        <w:pStyle w:val="Listenabsatz"/>
        <w:numPr>
          <w:ilvl w:val="0"/>
          <w:numId w:val="3"/>
        </w:numPr>
      </w:pPr>
      <w:r w:rsidRPr="00612FAF">
        <w:t>Run `git status` and observe that `file.txt` are present twice in the output.</w:t>
      </w:r>
    </w:p>
    <w:p w14:paraId="04FBCCC2" w14:textId="77777777" w:rsidR="004C4623" w:rsidRDefault="004C4623" w:rsidP="004C4623">
      <w:pPr>
        <w:ind w:left="360"/>
      </w:pPr>
      <w:r w:rsidRPr="00612FAF">
        <w:rPr>
          <w:noProof/>
        </w:rPr>
        <w:drawing>
          <wp:inline distT="0" distB="0" distL="0" distR="0" wp14:anchorId="46B1E22B" wp14:editId="313E599F">
            <wp:extent cx="4030951" cy="1219200"/>
            <wp:effectExtent l="0" t="0" r="8255" b="0"/>
            <wp:docPr id="1732802740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02740" name="Grafik 1" descr="Ein Bild, das Text, Screenshot, Schrift enthält.&#10;&#10;Automatisch generierte Beschreibung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053016" cy="1225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4D1EFD" w14:textId="77777777" w:rsidR="00066F26" w:rsidRPr="00612FAF" w:rsidRDefault="00066F26" w:rsidP="004C4623">
      <w:pPr>
        <w:ind w:left="360"/>
      </w:pPr>
    </w:p>
    <w:p w14:paraId="4AEADB35" w14:textId="77777777" w:rsidR="004C4623" w:rsidRPr="00612FAF" w:rsidRDefault="004C4623" w:rsidP="004C4623">
      <w:pPr>
        <w:pStyle w:val="Listenabsatz"/>
        <w:numPr>
          <w:ilvl w:val="0"/>
          <w:numId w:val="3"/>
        </w:numPr>
      </w:pPr>
      <w:r w:rsidRPr="00612FAF">
        <w:t xml:space="preserve">Run `git restore --staged file.txt` to </w:t>
      </w:r>
      <w:proofErr w:type="spellStart"/>
      <w:r w:rsidRPr="00612FAF">
        <w:t>unstage</w:t>
      </w:r>
      <w:proofErr w:type="spellEnd"/>
      <w:r w:rsidRPr="00612FAF">
        <w:t xml:space="preserve"> the change</w:t>
      </w:r>
    </w:p>
    <w:p w14:paraId="2EE86AF4" w14:textId="77777777" w:rsidR="004C4623" w:rsidRDefault="004C4623" w:rsidP="004C4623">
      <w:pPr>
        <w:ind w:left="360"/>
      </w:pPr>
      <w:r w:rsidRPr="00612FAF">
        <w:rPr>
          <w:noProof/>
        </w:rPr>
        <w:drawing>
          <wp:inline distT="0" distB="0" distL="0" distR="0" wp14:anchorId="400105F9" wp14:editId="024EF9CD">
            <wp:extent cx="5731510" cy="318770"/>
            <wp:effectExtent l="0" t="0" r="2540" b="5080"/>
            <wp:docPr id="125380845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3808455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1BE05" w14:textId="77777777" w:rsidR="00066F26" w:rsidRPr="00612FAF" w:rsidRDefault="00066F26" w:rsidP="004C4623">
      <w:pPr>
        <w:ind w:left="360"/>
      </w:pPr>
    </w:p>
    <w:p w14:paraId="255BDF4B" w14:textId="77777777" w:rsidR="004C4623" w:rsidRPr="00612FAF" w:rsidRDefault="004C4623" w:rsidP="004C4623">
      <w:pPr>
        <w:pStyle w:val="Listenabsatz"/>
        <w:numPr>
          <w:ilvl w:val="0"/>
          <w:numId w:val="3"/>
        </w:numPr>
      </w:pPr>
      <w:r w:rsidRPr="00612FAF">
        <w:t>What does `git status` tell you now?</w:t>
      </w:r>
    </w:p>
    <w:p w14:paraId="5092131E" w14:textId="77777777" w:rsidR="004C4623" w:rsidRPr="00612FAF" w:rsidRDefault="004C4623" w:rsidP="004C4623">
      <w:pPr>
        <w:ind w:left="360"/>
      </w:pPr>
      <w:r w:rsidRPr="00612FAF">
        <w:rPr>
          <w:noProof/>
        </w:rPr>
        <w:drawing>
          <wp:inline distT="0" distB="0" distL="0" distR="0" wp14:anchorId="2AD1E6DF" wp14:editId="5192B1BC">
            <wp:extent cx="5731510" cy="1290320"/>
            <wp:effectExtent l="0" t="0" r="2540" b="5080"/>
            <wp:docPr id="358261324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261324" name="Grafik 1" descr="Ein Bild, das Text, Screenshot, Schrift enthält.&#10;&#10;Automatisch generierte Beschreibung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F75E5" w14:textId="77777777" w:rsidR="00066F26" w:rsidRDefault="00066F26" w:rsidP="00066F26">
      <w:pPr>
        <w:pStyle w:val="Listenabsatz"/>
      </w:pPr>
    </w:p>
    <w:p w14:paraId="6569965C" w14:textId="77777777" w:rsidR="00066F26" w:rsidRDefault="00066F26" w:rsidP="00066F26">
      <w:pPr>
        <w:pStyle w:val="Listenabsatz"/>
      </w:pPr>
    </w:p>
    <w:p w14:paraId="687D97C6" w14:textId="77777777" w:rsidR="00066F26" w:rsidRDefault="00066F26" w:rsidP="00066F26">
      <w:pPr>
        <w:pStyle w:val="Listenabsatz"/>
      </w:pPr>
    </w:p>
    <w:p w14:paraId="0EF43BB2" w14:textId="1EBA3485" w:rsidR="004C4623" w:rsidRPr="00FE16F1" w:rsidRDefault="004C4623" w:rsidP="004C4623">
      <w:pPr>
        <w:pStyle w:val="Listenabsatz"/>
        <w:numPr>
          <w:ilvl w:val="0"/>
          <w:numId w:val="3"/>
        </w:numPr>
      </w:pPr>
      <w:r w:rsidRPr="00FE16F1">
        <w:t>Stage the change and make a commit</w:t>
      </w:r>
    </w:p>
    <w:p w14:paraId="4AA2CE51" w14:textId="77777777" w:rsidR="004C4623" w:rsidRDefault="004C4623" w:rsidP="004C4623">
      <w:pPr>
        <w:ind w:left="360"/>
      </w:pPr>
      <w:r w:rsidRPr="00FE16F1">
        <w:rPr>
          <w:noProof/>
        </w:rPr>
        <w:drawing>
          <wp:inline distT="0" distB="0" distL="0" distR="0" wp14:anchorId="03B95709" wp14:editId="784CB0A9">
            <wp:extent cx="5731510" cy="671830"/>
            <wp:effectExtent l="0" t="0" r="2540" b="0"/>
            <wp:docPr id="208405426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405426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7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A0D70" w14:textId="77777777" w:rsidR="00066F26" w:rsidRPr="00FE16F1" w:rsidRDefault="00066F26" w:rsidP="004C4623">
      <w:pPr>
        <w:ind w:left="360"/>
      </w:pPr>
    </w:p>
    <w:p w14:paraId="62D1CB2C" w14:textId="77777777" w:rsidR="004C4623" w:rsidRPr="00FE16F1" w:rsidRDefault="004C4623" w:rsidP="004C4623">
      <w:pPr>
        <w:pStyle w:val="Listenabsatz"/>
        <w:numPr>
          <w:ilvl w:val="0"/>
          <w:numId w:val="3"/>
        </w:numPr>
      </w:pPr>
      <w:r w:rsidRPr="00FE16F1">
        <w:t>What does the log look like?</w:t>
      </w:r>
    </w:p>
    <w:p w14:paraId="256C3758" w14:textId="77777777" w:rsidR="004C4623" w:rsidRDefault="004C4623" w:rsidP="004C4623">
      <w:pPr>
        <w:ind w:left="360"/>
      </w:pPr>
      <w:r w:rsidRPr="00FE16F1">
        <w:rPr>
          <w:noProof/>
        </w:rPr>
        <w:drawing>
          <wp:inline distT="0" distB="0" distL="0" distR="0" wp14:anchorId="31222CAC" wp14:editId="1546EF78">
            <wp:extent cx="4939030" cy="1499329"/>
            <wp:effectExtent l="0" t="0" r="0" b="5715"/>
            <wp:docPr id="1712182000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2182000" name="Grafik 1" descr="Ein Bild, das Text, Screenshot, Schrift enthält.&#10;&#10;Automatisch generierte Beschreibung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49078" cy="1502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5086F" w14:textId="77777777" w:rsidR="00066F26" w:rsidRPr="00FE16F1" w:rsidRDefault="00066F26" w:rsidP="004C4623">
      <w:pPr>
        <w:ind w:left="360"/>
      </w:pPr>
    </w:p>
    <w:p w14:paraId="4393F513" w14:textId="77777777" w:rsidR="004C4623" w:rsidRPr="00FE16F1" w:rsidRDefault="004C4623" w:rsidP="004C4623">
      <w:pPr>
        <w:pStyle w:val="Listenabsatz"/>
        <w:numPr>
          <w:ilvl w:val="0"/>
          <w:numId w:val="3"/>
        </w:numPr>
      </w:pPr>
      <w:r w:rsidRPr="00FE16F1">
        <w:t>Overwrite the content in `file.txt`: `echo 4 &gt; file.txt` (or `</w:t>
      </w:r>
      <w:proofErr w:type="spellStart"/>
      <w:r w:rsidRPr="00FE16F1">
        <w:t>sc</w:t>
      </w:r>
      <w:proofErr w:type="spellEnd"/>
      <w:r w:rsidRPr="00FE16F1">
        <w:t xml:space="preserve"> file.txt '4'` in PowerShell)</w:t>
      </w:r>
    </w:p>
    <w:p w14:paraId="1E2DA608" w14:textId="77777777" w:rsidR="004C4623" w:rsidRPr="00FE16F1" w:rsidRDefault="004C4623" w:rsidP="004C4623">
      <w:pPr>
        <w:ind w:left="360"/>
      </w:pPr>
      <w:r w:rsidRPr="00FE16F1">
        <w:rPr>
          <w:noProof/>
        </w:rPr>
        <w:drawing>
          <wp:inline distT="0" distB="0" distL="0" distR="0" wp14:anchorId="51A2E254" wp14:editId="70D1A16E">
            <wp:extent cx="5731510" cy="485140"/>
            <wp:effectExtent l="0" t="0" r="2540" b="0"/>
            <wp:docPr id="50326353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3263537" name="Grafik 1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7495C" w14:textId="77777777" w:rsidR="004C4623" w:rsidRDefault="004C4623" w:rsidP="004C4623">
      <w:pPr>
        <w:ind w:left="360"/>
      </w:pPr>
    </w:p>
    <w:p w14:paraId="41D64110" w14:textId="77777777" w:rsidR="004C4623" w:rsidRPr="00FE16F1" w:rsidRDefault="004C4623" w:rsidP="004C4623">
      <w:pPr>
        <w:pStyle w:val="Listenabsatz"/>
        <w:numPr>
          <w:ilvl w:val="0"/>
          <w:numId w:val="3"/>
        </w:numPr>
      </w:pPr>
      <w:r w:rsidRPr="00FE16F1">
        <w:t>What is the content of `file.txt`?</w:t>
      </w:r>
    </w:p>
    <w:p w14:paraId="538AD934" w14:textId="77777777" w:rsidR="004C4623" w:rsidRDefault="004C4623" w:rsidP="004C4623">
      <w:pPr>
        <w:ind w:left="360"/>
      </w:pPr>
      <w:r w:rsidRPr="00FE16F1">
        <w:rPr>
          <w:noProof/>
        </w:rPr>
        <w:drawing>
          <wp:inline distT="0" distB="0" distL="0" distR="0" wp14:anchorId="352AEEE6" wp14:editId="4B1BC3CC">
            <wp:extent cx="3477110" cy="447737"/>
            <wp:effectExtent l="0" t="0" r="9525" b="9525"/>
            <wp:docPr id="96511565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5115655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52E25" w14:textId="77777777" w:rsidR="00066F26" w:rsidRPr="00FE16F1" w:rsidRDefault="00066F26" w:rsidP="004C4623">
      <w:pPr>
        <w:ind w:left="360"/>
      </w:pPr>
    </w:p>
    <w:p w14:paraId="10BB8A4B" w14:textId="77777777" w:rsidR="004C4623" w:rsidRPr="00FE16F1" w:rsidRDefault="004C4623" w:rsidP="004C4623">
      <w:pPr>
        <w:pStyle w:val="Listenabsatz"/>
        <w:numPr>
          <w:ilvl w:val="0"/>
          <w:numId w:val="3"/>
        </w:numPr>
      </w:pPr>
      <w:r w:rsidRPr="00FE16F1">
        <w:t>What does `git status` tell us?</w:t>
      </w:r>
    </w:p>
    <w:p w14:paraId="05B51007" w14:textId="77777777" w:rsidR="004C4623" w:rsidRDefault="004C4623" w:rsidP="004C4623">
      <w:pPr>
        <w:ind w:left="360"/>
      </w:pPr>
      <w:r w:rsidRPr="00FE16F1">
        <w:rPr>
          <w:noProof/>
        </w:rPr>
        <w:drawing>
          <wp:inline distT="0" distB="0" distL="0" distR="0" wp14:anchorId="03334593" wp14:editId="6100D16C">
            <wp:extent cx="5731510" cy="1201420"/>
            <wp:effectExtent l="0" t="0" r="2540" b="0"/>
            <wp:docPr id="810055507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0055507" name="Grafik 1" descr="Ein Bild, das Text, Screenshot, Schrift enthält.&#10;&#10;Automatisch generierte Beschreibung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01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5ECCA6" w14:textId="77777777" w:rsidR="00066F26" w:rsidRPr="00FE16F1" w:rsidRDefault="00066F26" w:rsidP="004C4623">
      <w:pPr>
        <w:ind w:left="360"/>
      </w:pPr>
    </w:p>
    <w:p w14:paraId="0E34998A" w14:textId="77777777" w:rsidR="004C4623" w:rsidRPr="00FE16F1" w:rsidRDefault="004C4623" w:rsidP="004C4623">
      <w:pPr>
        <w:pStyle w:val="Listenabsatz"/>
        <w:numPr>
          <w:ilvl w:val="0"/>
          <w:numId w:val="3"/>
        </w:numPr>
      </w:pPr>
      <w:r w:rsidRPr="00FE16F1">
        <w:t>Run `git restore file.txt`</w:t>
      </w:r>
    </w:p>
    <w:p w14:paraId="12F2F111" w14:textId="77777777" w:rsidR="004C4623" w:rsidRDefault="004C4623" w:rsidP="004C4623">
      <w:pPr>
        <w:ind w:left="360"/>
      </w:pPr>
      <w:r w:rsidRPr="00FE16F1">
        <w:rPr>
          <w:noProof/>
        </w:rPr>
        <w:drawing>
          <wp:inline distT="0" distB="0" distL="0" distR="0" wp14:anchorId="776EFED7" wp14:editId="78337071">
            <wp:extent cx="5731510" cy="295275"/>
            <wp:effectExtent l="0" t="0" r="2540" b="9525"/>
            <wp:docPr id="196194134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1941346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8683" w14:textId="77777777" w:rsidR="00066F26" w:rsidRPr="00FE16F1" w:rsidRDefault="00066F26" w:rsidP="004C4623">
      <w:pPr>
        <w:ind w:left="360"/>
      </w:pPr>
    </w:p>
    <w:p w14:paraId="0D16D9EB" w14:textId="77777777" w:rsidR="004C4623" w:rsidRPr="00FE16F1" w:rsidRDefault="004C4623" w:rsidP="004C4623">
      <w:pPr>
        <w:pStyle w:val="Listenabsatz"/>
        <w:numPr>
          <w:ilvl w:val="0"/>
          <w:numId w:val="3"/>
        </w:numPr>
      </w:pPr>
      <w:r w:rsidRPr="00FE16F1">
        <w:t>What is the content of `file.txt`?</w:t>
      </w:r>
    </w:p>
    <w:p w14:paraId="7D89A091" w14:textId="7EFB89B8" w:rsidR="00066F26" w:rsidRDefault="004C4623" w:rsidP="00066F26">
      <w:pPr>
        <w:ind w:left="360"/>
      </w:pPr>
      <w:r w:rsidRPr="00FE16F1">
        <w:rPr>
          <w:noProof/>
        </w:rPr>
        <w:drawing>
          <wp:inline distT="0" distB="0" distL="0" distR="0" wp14:anchorId="686DA672" wp14:editId="63D27D1F">
            <wp:extent cx="3049908" cy="408125"/>
            <wp:effectExtent l="0" t="0" r="0" b="0"/>
            <wp:docPr id="768491425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8491425" name="Grafik 1" descr="Ein Bild, das Text, Schrift, Screenshot enthält.&#10;&#10;Automatisch generierte Beschreibung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144083" cy="420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92CEC" w14:textId="77777777" w:rsidR="00066F26" w:rsidRDefault="00066F26" w:rsidP="00066F26">
      <w:pPr>
        <w:ind w:left="360"/>
      </w:pPr>
    </w:p>
    <w:p w14:paraId="241ABDA5" w14:textId="6FB7E99A" w:rsidR="004C4623" w:rsidRPr="00066F26" w:rsidRDefault="004C4623" w:rsidP="00066F26">
      <w:pPr>
        <w:pStyle w:val="Listenabsatz"/>
        <w:numPr>
          <w:ilvl w:val="0"/>
          <w:numId w:val="3"/>
        </w:numPr>
      </w:pPr>
      <w:r w:rsidRPr="00066F26">
        <w:t>What does `git status` tell us?</w:t>
      </w:r>
    </w:p>
    <w:p w14:paraId="30EA26C1" w14:textId="77777777" w:rsidR="004C4623" w:rsidRDefault="004C4623" w:rsidP="004C4623">
      <w:pPr>
        <w:ind w:firstLine="360"/>
      </w:pPr>
      <w:r w:rsidRPr="00FE16F1">
        <w:rPr>
          <w:noProof/>
        </w:rPr>
        <w:drawing>
          <wp:inline distT="0" distB="0" distL="0" distR="0" wp14:anchorId="33632949" wp14:editId="05CA6726">
            <wp:extent cx="4276090" cy="439642"/>
            <wp:effectExtent l="0" t="0" r="0" b="0"/>
            <wp:docPr id="21303680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0368026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324260" cy="44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EE761" w14:textId="26276B75" w:rsidR="00066F26" w:rsidRDefault="004C4623" w:rsidP="00066F26">
      <w:pPr>
        <w:pStyle w:val="berschrift2"/>
      </w:pPr>
      <w:r>
        <w:rPr>
          <w:lang w:val="en-AT"/>
        </w:rPr>
        <w:br w:type="page"/>
      </w:r>
      <w:bookmarkStart w:id="11" w:name="_Toc177454680"/>
      <w:r w:rsidR="00066F26">
        <w:lastRenderedPageBreak/>
        <w:t>Basic-</w:t>
      </w:r>
      <w:proofErr w:type="spellStart"/>
      <w:r w:rsidR="00066F26">
        <w:t>Branching</w:t>
      </w:r>
      <w:bookmarkEnd w:id="11"/>
      <w:proofErr w:type="spellEnd"/>
    </w:p>
    <w:p w14:paraId="48AF2422" w14:textId="77777777" w:rsidR="00066F26" w:rsidRDefault="00066F26" w:rsidP="00066F26">
      <w:pPr>
        <w:pStyle w:val="Textbody"/>
      </w:pPr>
    </w:p>
    <w:p w14:paraId="7BEB83C7" w14:textId="77777777" w:rsidR="00066F26" w:rsidRPr="00FA782D" w:rsidRDefault="00066F26" w:rsidP="00066F26">
      <w:pPr>
        <w:pStyle w:val="Listenabsatz"/>
        <w:numPr>
          <w:ilvl w:val="0"/>
          <w:numId w:val="4"/>
        </w:numPr>
      </w:pPr>
      <w:r w:rsidRPr="00FA782D">
        <w:t>Use `git branch` to see the two branches that are relevant for this exercise</w:t>
      </w:r>
    </w:p>
    <w:p w14:paraId="152B51D2" w14:textId="77777777" w:rsidR="00066F26" w:rsidRDefault="00066F26" w:rsidP="00066F26">
      <w:pPr>
        <w:ind w:left="360"/>
      </w:pPr>
      <w:r w:rsidRPr="00FA782D">
        <w:rPr>
          <w:noProof/>
        </w:rPr>
        <w:drawing>
          <wp:inline distT="0" distB="0" distL="0" distR="0" wp14:anchorId="544C1FAA" wp14:editId="0767AD4E">
            <wp:extent cx="3515216" cy="676369"/>
            <wp:effectExtent l="0" t="0" r="9525" b="9525"/>
            <wp:docPr id="1896522292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6522292" name="Grafik 1" descr="Ein Bild, das Text, Schrift, Screenshot enthält.&#10;&#10;Automatisch generierte Beschreibung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515216" cy="676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1C0AC" w14:textId="77777777" w:rsidR="00066F26" w:rsidRPr="00FA782D" w:rsidRDefault="00066F26" w:rsidP="00066F26">
      <w:pPr>
        <w:ind w:left="360"/>
      </w:pPr>
    </w:p>
    <w:p w14:paraId="39EEA7C0" w14:textId="77777777" w:rsidR="00066F26" w:rsidRPr="00FA782D" w:rsidRDefault="00066F26" w:rsidP="00066F26">
      <w:pPr>
        <w:pStyle w:val="Listenabsatz"/>
        <w:numPr>
          <w:ilvl w:val="0"/>
          <w:numId w:val="4"/>
        </w:numPr>
      </w:pPr>
      <w:r w:rsidRPr="00FA782D">
        <w:t>What branch are you on?</w:t>
      </w:r>
    </w:p>
    <w:p w14:paraId="13A64F03" w14:textId="77777777" w:rsidR="00066F26" w:rsidRDefault="00066F26" w:rsidP="00066F26">
      <w:pPr>
        <w:ind w:left="360"/>
        <w:rPr>
          <w:b/>
          <w:bCs/>
          <w:lang w:val="en-AT"/>
        </w:rPr>
      </w:pPr>
      <w:r w:rsidRPr="00066F26">
        <w:rPr>
          <w:b/>
          <w:bCs/>
          <w:lang w:val="en-AT"/>
        </w:rPr>
        <w:t xml:space="preserve">* </w:t>
      </w:r>
      <w:proofErr w:type="gramStart"/>
      <w:r w:rsidRPr="00066F26">
        <w:rPr>
          <w:b/>
          <w:bCs/>
          <w:lang w:val="en-AT"/>
        </w:rPr>
        <w:t>master</w:t>
      </w:r>
      <w:proofErr w:type="gramEnd"/>
      <w:r w:rsidRPr="00066F26">
        <w:rPr>
          <w:b/>
          <w:bCs/>
          <w:lang w:val="en-AT"/>
        </w:rPr>
        <w:t xml:space="preserve"> branch</w:t>
      </w:r>
    </w:p>
    <w:p w14:paraId="4929B0E2" w14:textId="77777777" w:rsidR="00066F26" w:rsidRPr="00066F26" w:rsidRDefault="00066F26" w:rsidP="00066F26">
      <w:pPr>
        <w:ind w:left="360"/>
        <w:rPr>
          <w:b/>
          <w:bCs/>
          <w:lang w:val="en-US"/>
        </w:rPr>
      </w:pPr>
    </w:p>
    <w:p w14:paraId="6E31ECE5" w14:textId="77777777" w:rsidR="00066F26" w:rsidRPr="00066F26" w:rsidRDefault="00066F26" w:rsidP="00066F26">
      <w:pPr>
        <w:ind w:firstLine="360"/>
        <w:rPr>
          <w:i/>
          <w:iCs/>
          <w:lang w:val="en-US"/>
        </w:rPr>
      </w:pPr>
      <w:r w:rsidRPr="00E46A23">
        <w:rPr>
          <w:lang w:val="en-AT"/>
        </w:rPr>
        <w:t xml:space="preserve">3. Use `git branch </w:t>
      </w:r>
      <w:proofErr w:type="spellStart"/>
      <w:r w:rsidRPr="00E46A23">
        <w:rPr>
          <w:lang w:val="en-AT"/>
        </w:rPr>
        <w:t>mybranch</w:t>
      </w:r>
      <w:proofErr w:type="spellEnd"/>
      <w:r w:rsidRPr="00E46A23">
        <w:rPr>
          <w:lang w:val="en-AT"/>
        </w:rPr>
        <w:t xml:space="preserve">` to create a new branch called </w:t>
      </w:r>
      <w:r w:rsidRPr="00E46A23">
        <w:rPr>
          <w:i/>
          <w:iCs/>
          <w:lang w:val="en-AT"/>
        </w:rPr>
        <w:t>_</w:t>
      </w:r>
      <w:proofErr w:type="spellStart"/>
      <w:r w:rsidRPr="00E46A23">
        <w:rPr>
          <w:i/>
          <w:iCs/>
          <w:lang w:val="en-AT"/>
        </w:rPr>
        <w:t>mybranch</w:t>
      </w:r>
      <w:proofErr w:type="spellEnd"/>
      <w:r w:rsidRPr="00E46A23">
        <w:rPr>
          <w:i/>
          <w:iCs/>
          <w:lang w:val="en-AT"/>
        </w:rPr>
        <w:t>_</w:t>
      </w:r>
    </w:p>
    <w:p w14:paraId="433711EB" w14:textId="77777777" w:rsidR="00066F26" w:rsidRDefault="00066F26" w:rsidP="00066F26">
      <w:pPr>
        <w:ind w:firstLine="360"/>
        <w:rPr>
          <w:i/>
          <w:iCs/>
        </w:rPr>
      </w:pPr>
    </w:p>
    <w:p w14:paraId="0C59FFFC" w14:textId="2B324969" w:rsidR="00066F26" w:rsidRDefault="00066F26" w:rsidP="00066F26">
      <w:pPr>
        <w:ind w:firstLine="360"/>
        <w:rPr>
          <w:i/>
          <w:iCs/>
        </w:rPr>
      </w:pPr>
      <w:r w:rsidRPr="00A77B48">
        <w:rPr>
          <w:i/>
          <w:iCs/>
          <w:noProof/>
        </w:rPr>
        <w:drawing>
          <wp:inline distT="0" distB="0" distL="0" distR="0" wp14:anchorId="2F703612" wp14:editId="7ED714DF">
            <wp:extent cx="4477375" cy="466790"/>
            <wp:effectExtent l="0" t="0" r="0" b="9525"/>
            <wp:docPr id="46360193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3601933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0BBF7" w14:textId="77777777" w:rsidR="00066F26" w:rsidRDefault="00066F26" w:rsidP="00066F26">
      <w:pPr>
        <w:ind w:firstLine="360"/>
        <w:rPr>
          <w:i/>
          <w:iCs/>
        </w:rPr>
      </w:pPr>
    </w:p>
    <w:p w14:paraId="73BE2482" w14:textId="77777777" w:rsidR="00066F26" w:rsidRPr="00A77B48" w:rsidRDefault="00066F26" w:rsidP="00066F26">
      <w:pPr>
        <w:pStyle w:val="Listenabsatz"/>
        <w:numPr>
          <w:ilvl w:val="0"/>
          <w:numId w:val="4"/>
        </w:numPr>
      </w:pPr>
      <w:r w:rsidRPr="00A77B48">
        <w:t>Use `git branch` again to see the new branch created.</w:t>
      </w:r>
    </w:p>
    <w:p w14:paraId="608B97BF" w14:textId="77777777" w:rsidR="00066F26" w:rsidRDefault="00066F26" w:rsidP="00066F26">
      <w:pPr>
        <w:ind w:left="360"/>
      </w:pPr>
      <w:r w:rsidRPr="00A77B48">
        <w:rPr>
          <w:noProof/>
        </w:rPr>
        <w:drawing>
          <wp:inline distT="0" distB="0" distL="0" distR="0" wp14:anchorId="1C48A207" wp14:editId="297CB97E">
            <wp:extent cx="4286848" cy="952633"/>
            <wp:effectExtent l="0" t="0" r="0" b="0"/>
            <wp:docPr id="1278839011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8839011" name="Grafik 1" descr="Ein Bild, das Text, Screenshot, Schrift enthält.&#10;&#10;Automatisch generierte Beschreibung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28684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6EECA" w14:textId="77777777" w:rsidR="00066F26" w:rsidRPr="00A77B48" w:rsidRDefault="00066F26" w:rsidP="00066F26">
      <w:pPr>
        <w:ind w:left="360"/>
      </w:pPr>
    </w:p>
    <w:p w14:paraId="6649526D" w14:textId="77777777" w:rsidR="00066F26" w:rsidRPr="00A77B48" w:rsidRDefault="00066F26" w:rsidP="00066F26">
      <w:pPr>
        <w:pStyle w:val="Listenabsatz"/>
        <w:numPr>
          <w:ilvl w:val="0"/>
          <w:numId w:val="4"/>
        </w:numPr>
      </w:pPr>
      <w:r w:rsidRPr="00A77B48">
        <w:t xml:space="preserve">Use `git switch </w:t>
      </w:r>
      <w:proofErr w:type="spellStart"/>
      <w:r w:rsidRPr="00A77B48">
        <w:t>mybranch</w:t>
      </w:r>
      <w:proofErr w:type="spellEnd"/>
      <w:r w:rsidRPr="00A77B48">
        <w:t>` to switch to your new branch.</w:t>
      </w:r>
    </w:p>
    <w:p w14:paraId="25EC09D9" w14:textId="77777777" w:rsidR="00066F26" w:rsidRPr="00A77B48" w:rsidRDefault="00066F26" w:rsidP="00066F26">
      <w:pPr>
        <w:ind w:left="360"/>
      </w:pPr>
      <w:r w:rsidRPr="00A77B48">
        <w:rPr>
          <w:noProof/>
        </w:rPr>
        <w:drawing>
          <wp:inline distT="0" distB="0" distL="0" distR="0" wp14:anchorId="30E4CD2C" wp14:editId="549FE5E1">
            <wp:extent cx="4391638" cy="400106"/>
            <wp:effectExtent l="0" t="0" r="0" b="0"/>
            <wp:docPr id="1266147874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147874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39163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02FE7" w14:textId="77777777" w:rsidR="00066F26" w:rsidRDefault="00066F26" w:rsidP="00066F26"/>
    <w:p w14:paraId="29FA71F5" w14:textId="77777777" w:rsidR="00066F26" w:rsidRPr="00A77B48" w:rsidRDefault="00066F26" w:rsidP="00066F26">
      <w:pPr>
        <w:pStyle w:val="Listenabsatz"/>
        <w:numPr>
          <w:ilvl w:val="0"/>
          <w:numId w:val="4"/>
        </w:numPr>
      </w:pPr>
      <w:r w:rsidRPr="00A77B48">
        <w:t xml:space="preserve">How does the output from `git status` change when you switch between the </w:t>
      </w:r>
      <w:r w:rsidRPr="00A77B48">
        <w:rPr>
          <w:i/>
          <w:iCs/>
        </w:rPr>
        <w:t>_master_</w:t>
      </w:r>
      <w:r w:rsidRPr="00A77B48">
        <w:t xml:space="preserve"> and the new branch that you have created?</w:t>
      </w:r>
    </w:p>
    <w:p w14:paraId="07F290F6" w14:textId="77777777" w:rsidR="00066F26" w:rsidRDefault="00066F26" w:rsidP="00066F26">
      <w:pPr>
        <w:ind w:left="360"/>
      </w:pPr>
      <w:r w:rsidRPr="00A77B48">
        <w:rPr>
          <w:noProof/>
        </w:rPr>
        <w:drawing>
          <wp:inline distT="0" distB="0" distL="0" distR="0" wp14:anchorId="1542BADD" wp14:editId="3C0766C2">
            <wp:extent cx="5731510" cy="2012315"/>
            <wp:effectExtent l="0" t="0" r="2540" b="6985"/>
            <wp:docPr id="1065533863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533863" name="Grafik 1" descr="Ein Bild, das Text, Screenshot, Schrift enthält.&#10;&#10;Automatisch generierte Beschreibung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15FB0" w14:textId="77777777" w:rsidR="00066F26" w:rsidRDefault="00066F26" w:rsidP="00066F26">
      <w:pPr>
        <w:ind w:left="360"/>
      </w:pPr>
    </w:p>
    <w:p w14:paraId="3CDBFD6A" w14:textId="77777777" w:rsidR="00066F26" w:rsidRDefault="00066F26" w:rsidP="00066F26">
      <w:pPr>
        <w:ind w:left="360"/>
      </w:pPr>
    </w:p>
    <w:p w14:paraId="2EE0CE67" w14:textId="77777777" w:rsidR="00066F26" w:rsidRDefault="00066F26" w:rsidP="00066F26">
      <w:pPr>
        <w:ind w:left="360"/>
      </w:pPr>
    </w:p>
    <w:p w14:paraId="1B13AEF8" w14:textId="77777777" w:rsidR="00066F26" w:rsidRDefault="00066F26" w:rsidP="00066F26">
      <w:pPr>
        <w:ind w:left="360"/>
      </w:pPr>
    </w:p>
    <w:p w14:paraId="7F92DE3A" w14:textId="77777777" w:rsidR="00066F26" w:rsidRDefault="00066F26" w:rsidP="00066F26">
      <w:pPr>
        <w:ind w:left="360"/>
      </w:pPr>
    </w:p>
    <w:p w14:paraId="61F9A6D5" w14:textId="77777777" w:rsidR="00066F26" w:rsidRDefault="00066F26" w:rsidP="00066F26">
      <w:pPr>
        <w:ind w:left="360"/>
      </w:pPr>
    </w:p>
    <w:p w14:paraId="36AF36F0" w14:textId="77777777" w:rsidR="00066F26" w:rsidRPr="00A77B48" w:rsidRDefault="00066F26" w:rsidP="00066F26">
      <w:pPr>
        <w:ind w:left="360"/>
      </w:pPr>
    </w:p>
    <w:p w14:paraId="1BBE0853" w14:textId="56F2513A" w:rsidR="00066F26" w:rsidRPr="000B5FAC" w:rsidRDefault="00066F26" w:rsidP="00066F26">
      <w:pPr>
        <w:pStyle w:val="Listenabsatz"/>
        <w:numPr>
          <w:ilvl w:val="0"/>
          <w:numId w:val="4"/>
        </w:numPr>
      </w:pPr>
      <w:r w:rsidRPr="000B5FAC">
        <w:lastRenderedPageBreak/>
        <w:t>How does the workspace change when you change between the two branches?</w:t>
      </w:r>
    </w:p>
    <w:p w14:paraId="3D037D86" w14:textId="77777777" w:rsidR="00066F26" w:rsidRDefault="00066F26" w:rsidP="00066F26">
      <w:pPr>
        <w:ind w:left="360"/>
      </w:pPr>
    </w:p>
    <w:p w14:paraId="16B3CE47" w14:textId="2922F451" w:rsidR="00066F26" w:rsidRDefault="00066F26" w:rsidP="00066F26">
      <w:pPr>
        <w:ind w:left="360"/>
      </w:pPr>
      <w:r w:rsidRPr="000B5FAC">
        <w:rPr>
          <w:noProof/>
        </w:rPr>
        <w:drawing>
          <wp:inline distT="0" distB="0" distL="0" distR="0" wp14:anchorId="02FDFC58" wp14:editId="64C6639B">
            <wp:extent cx="3597910" cy="2718164"/>
            <wp:effectExtent l="0" t="0" r="2540" b="6350"/>
            <wp:docPr id="24801943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01943" name="Grafik 1" descr="Ein Bild, das Text, Screenshot, Schrift enthält.&#10;&#10;Automatisch generierte Beschreibung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602716" cy="272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61539" w14:textId="77777777" w:rsidR="00066F26" w:rsidRPr="000B5FAC" w:rsidRDefault="00066F26" w:rsidP="00066F26">
      <w:pPr>
        <w:ind w:left="360"/>
      </w:pPr>
    </w:p>
    <w:p w14:paraId="0AFD2E06" w14:textId="77777777" w:rsidR="00066F26" w:rsidRPr="00066F26" w:rsidRDefault="00066F26" w:rsidP="00066F26">
      <w:pPr>
        <w:ind w:firstLine="360"/>
        <w:rPr>
          <w:lang w:val="en-US"/>
        </w:rPr>
      </w:pPr>
      <w:r w:rsidRPr="00E46A23">
        <w:rPr>
          <w:lang w:val="en-AT"/>
        </w:rPr>
        <w:t xml:space="preserve">8. Make sure you are on your </w:t>
      </w:r>
      <w:r w:rsidRPr="00E46A23">
        <w:rPr>
          <w:i/>
          <w:iCs/>
          <w:lang w:val="en-AT"/>
        </w:rPr>
        <w:t>_</w:t>
      </w:r>
      <w:proofErr w:type="spellStart"/>
      <w:r w:rsidRPr="00E46A23">
        <w:rPr>
          <w:i/>
          <w:iCs/>
          <w:lang w:val="en-AT"/>
        </w:rPr>
        <w:t>mybranch</w:t>
      </w:r>
      <w:proofErr w:type="spellEnd"/>
      <w:r w:rsidRPr="00E46A23">
        <w:rPr>
          <w:i/>
          <w:iCs/>
          <w:lang w:val="en-AT"/>
        </w:rPr>
        <w:t>_</w:t>
      </w:r>
      <w:r w:rsidRPr="00E46A23">
        <w:rPr>
          <w:lang w:val="en-AT"/>
        </w:rPr>
        <w:t xml:space="preserve"> branch before you continue.</w:t>
      </w:r>
    </w:p>
    <w:p w14:paraId="2DDB4072" w14:textId="77777777" w:rsidR="00066F26" w:rsidRDefault="00066F26" w:rsidP="00066F26">
      <w:pPr>
        <w:ind w:firstLine="360"/>
        <w:rPr>
          <w:lang w:val="en-AT"/>
        </w:rPr>
      </w:pPr>
      <w:r w:rsidRPr="00E46A23">
        <w:rPr>
          <w:lang w:val="en-AT"/>
        </w:rPr>
        <w:t>9. Create a file called `file1.txt` with your name.</w:t>
      </w:r>
    </w:p>
    <w:p w14:paraId="1846116C" w14:textId="77777777" w:rsidR="00066F26" w:rsidRPr="00066F26" w:rsidRDefault="00066F26" w:rsidP="00066F26">
      <w:pPr>
        <w:ind w:firstLine="360"/>
        <w:rPr>
          <w:lang w:val="en-US"/>
        </w:rPr>
      </w:pPr>
    </w:p>
    <w:p w14:paraId="4F442BF5" w14:textId="77777777" w:rsidR="00066F26" w:rsidRPr="00E46A23" w:rsidRDefault="00066F26" w:rsidP="00066F26">
      <w:pPr>
        <w:ind w:firstLine="360"/>
      </w:pPr>
      <w:r w:rsidRPr="000B5FAC">
        <w:rPr>
          <w:noProof/>
        </w:rPr>
        <w:drawing>
          <wp:inline distT="0" distB="0" distL="0" distR="0" wp14:anchorId="29E80E86" wp14:editId="4681F3A9">
            <wp:extent cx="3467584" cy="1562318"/>
            <wp:effectExtent l="0" t="0" r="0" b="0"/>
            <wp:docPr id="20879112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9112" name="Grafik 1" descr="Ein Bild, das Text, Screenshot, Schrift enthält.&#10;&#10;Automatisch generierte Beschreibung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467584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A570B7" w14:textId="77777777" w:rsidR="00066F26" w:rsidRDefault="00066F26" w:rsidP="00066F26">
      <w:pPr>
        <w:ind w:firstLine="360"/>
      </w:pPr>
    </w:p>
    <w:p w14:paraId="14E226F3" w14:textId="77777777" w:rsidR="00066F26" w:rsidRDefault="00066F26" w:rsidP="00066F26">
      <w:pPr>
        <w:ind w:firstLine="360"/>
        <w:rPr>
          <w:lang w:val="en-AT"/>
        </w:rPr>
      </w:pPr>
      <w:r w:rsidRPr="00E46A23">
        <w:rPr>
          <w:lang w:val="en-AT"/>
        </w:rPr>
        <w:t>10</w:t>
      </w:r>
      <w:r>
        <w:rPr>
          <w:lang w:val="en-AT"/>
        </w:rPr>
        <w:t xml:space="preserve">. </w:t>
      </w:r>
      <w:r w:rsidRPr="00E46A23">
        <w:rPr>
          <w:lang w:val="en-AT"/>
        </w:rPr>
        <w:t xml:space="preserve"> `Add` the file and `commit` with this change.</w:t>
      </w:r>
    </w:p>
    <w:p w14:paraId="36FC0834" w14:textId="77777777" w:rsidR="00066F26" w:rsidRPr="00066F26" w:rsidRDefault="00066F26" w:rsidP="00066F26">
      <w:pPr>
        <w:ind w:firstLine="360"/>
        <w:rPr>
          <w:lang w:val="en-US"/>
        </w:rPr>
      </w:pPr>
    </w:p>
    <w:p w14:paraId="42FD0587" w14:textId="77777777" w:rsidR="00066F26" w:rsidRDefault="00066F26" w:rsidP="00066F26">
      <w:pPr>
        <w:ind w:firstLine="360"/>
      </w:pPr>
      <w:r w:rsidRPr="000B5FAC">
        <w:rPr>
          <w:noProof/>
        </w:rPr>
        <w:drawing>
          <wp:inline distT="0" distB="0" distL="0" distR="0" wp14:anchorId="026D7117" wp14:editId="3B9838E7">
            <wp:extent cx="5731510" cy="1250950"/>
            <wp:effectExtent l="0" t="0" r="2540" b="6350"/>
            <wp:docPr id="1477673999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7673999" name="Grafik 1" descr="Ein Bild, das Text, Screenshot, Schrift enthält.&#10;&#10;Automatisch generierte Beschreibung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EFE36" w14:textId="77777777" w:rsidR="00066F26" w:rsidRPr="00E46A23" w:rsidRDefault="00066F26" w:rsidP="00066F26">
      <w:pPr>
        <w:ind w:firstLine="360"/>
      </w:pPr>
    </w:p>
    <w:p w14:paraId="7FC9F04B" w14:textId="77777777" w:rsidR="00066F26" w:rsidRDefault="00066F26" w:rsidP="00066F26">
      <w:pPr>
        <w:ind w:firstLine="360"/>
        <w:rPr>
          <w:lang w:val="en-AT"/>
        </w:rPr>
      </w:pPr>
      <w:r w:rsidRPr="00E46A23">
        <w:rPr>
          <w:lang w:val="en-AT"/>
        </w:rPr>
        <w:t>11. Use `git log --</w:t>
      </w:r>
      <w:proofErr w:type="spellStart"/>
      <w:r w:rsidRPr="00E46A23">
        <w:rPr>
          <w:lang w:val="en-AT"/>
        </w:rPr>
        <w:t>oneline</w:t>
      </w:r>
      <w:proofErr w:type="spellEnd"/>
      <w:r w:rsidRPr="00E46A23">
        <w:rPr>
          <w:lang w:val="en-AT"/>
        </w:rPr>
        <w:t xml:space="preserve"> --graph` to see your branch pointing to the new commit.</w:t>
      </w:r>
    </w:p>
    <w:p w14:paraId="44F062A0" w14:textId="77777777" w:rsidR="00066F26" w:rsidRPr="00066F26" w:rsidRDefault="00066F26" w:rsidP="00066F26">
      <w:pPr>
        <w:ind w:firstLine="360"/>
        <w:rPr>
          <w:lang w:val="en-US"/>
        </w:rPr>
      </w:pPr>
    </w:p>
    <w:p w14:paraId="01146ECD" w14:textId="77777777" w:rsidR="00066F26" w:rsidRDefault="00066F26" w:rsidP="00066F26">
      <w:pPr>
        <w:ind w:firstLine="360"/>
      </w:pPr>
      <w:r w:rsidRPr="00CB1059">
        <w:rPr>
          <w:noProof/>
        </w:rPr>
        <w:drawing>
          <wp:inline distT="0" distB="0" distL="0" distR="0" wp14:anchorId="59CBBC94" wp14:editId="780E4F41">
            <wp:extent cx="5410955" cy="695422"/>
            <wp:effectExtent l="0" t="0" r="0" b="9525"/>
            <wp:docPr id="633093192" name="Grafik 1" descr="Ein Bild, das Text, Schrift, Screensho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3093192" name="Grafik 1" descr="Ein Bild, das Text, Schrift, Screenshot, Reihe enthält.&#10;&#10;Automatisch generierte Beschreibung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10955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723CD" w14:textId="77777777" w:rsidR="00066F26" w:rsidRPr="00E46A23" w:rsidRDefault="00066F26" w:rsidP="00066F26">
      <w:pPr>
        <w:ind w:firstLine="360"/>
      </w:pPr>
    </w:p>
    <w:p w14:paraId="07EB6433" w14:textId="77777777" w:rsidR="00066F26" w:rsidRDefault="00066F26" w:rsidP="00066F26">
      <w:pPr>
        <w:ind w:firstLine="360"/>
        <w:rPr>
          <w:lang w:val="en-AT"/>
        </w:rPr>
      </w:pPr>
      <w:r w:rsidRPr="00E46A23">
        <w:rPr>
          <w:lang w:val="en-AT"/>
        </w:rPr>
        <w:t xml:space="preserve">12. Switch back to the branch called </w:t>
      </w:r>
      <w:r w:rsidRPr="00E46A23">
        <w:rPr>
          <w:i/>
          <w:iCs/>
          <w:lang w:val="en-AT"/>
        </w:rPr>
        <w:t>_master_</w:t>
      </w:r>
      <w:r w:rsidRPr="00E46A23">
        <w:rPr>
          <w:lang w:val="en-AT"/>
        </w:rPr>
        <w:t>.</w:t>
      </w:r>
    </w:p>
    <w:p w14:paraId="3A330A0D" w14:textId="77777777" w:rsidR="00066F26" w:rsidRPr="00066F26" w:rsidRDefault="00066F26" w:rsidP="00066F26">
      <w:pPr>
        <w:ind w:firstLine="360"/>
        <w:rPr>
          <w:lang w:val="en-US"/>
        </w:rPr>
      </w:pPr>
    </w:p>
    <w:p w14:paraId="46C1CF70" w14:textId="143FD022" w:rsidR="00066F26" w:rsidRPr="00E46A23" w:rsidRDefault="00066F26" w:rsidP="00066F26">
      <w:pPr>
        <w:ind w:firstLine="360"/>
      </w:pPr>
      <w:r w:rsidRPr="00CB1059">
        <w:rPr>
          <w:noProof/>
        </w:rPr>
        <w:drawing>
          <wp:inline distT="0" distB="0" distL="0" distR="0" wp14:anchorId="58037A7B" wp14:editId="187EA2EB">
            <wp:extent cx="4010585" cy="466790"/>
            <wp:effectExtent l="0" t="0" r="9525" b="9525"/>
            <wp:docPr id="35979686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9796868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01058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24FE4" w14:textId="77777777" w:rsidR="00066F26" w:rsidRDefault="00066F26" w:rsidP="00066F26">
      <w:pPr>
        <w:ind w:firstLine="360"/>
        <w:rPr>
          <w:lang w:val="en-AT"/>
        </w:rPr>
      </w:pPr>
      <w:r w:rsidRPr="00E46A23">
        <w:rPr>
          <w:lang w:val="en-AT"/>
        </w:rPr>
        <w:lastRenderedPageBreak/>
        <w:t>13. Use `git log --</w:t>
      </w:r>
      <w:proofErr w:type="spellStart"/>
      <w:r w:rsidRPr="00E46A23">
        <w:rPr>
          <w:lang w:val="en-AT"/>
        </w:rPr>
        <w:t>oneline</w:t>
      </w:r>
      <w:proofErr w:type="spellEnd"/>
      <w:r w:rsidRPr="00E46A23">
        <w:rPr>
          <w:lang w:val="en-AT"/>
        </w:rPr>
        <w:t xml:space="preserve"> --graph` and notice how the commit you made on the </w:t>
      </w:r>
      <w:r w:rsidRPr="00E46A23">
        <w:rPr>
          <w:i/>
          <w:iCs/>
          <w:lang w:val="en-AT"/>
        </w:rPr>
        <w:t>_</w:t>
      </w:r>
      <w:proofErr w:type="spellStart"/>
      <w:r w:rsidRPr="00E46A23">
        <w:rPr>
          <w:i/>
          <w:iCs/>
          <w:lang w:val="en-AT"/>
        </w:rPr>
        <w:t>mybranch</w:t>
      </w:r>
      <w:proofErr w:type="spellEnd"/>
      <w:r w:rsidRPr="00E46A23">
        <w:rPr>
          <w:i/>
          <w:iCs/>
          <w:lang w:val="en-AT"/>
        </w:rPr>
        <w:t>_</w:t>
      </w:r>
      <w:r w:rsidRPr="00E46A23">
        <w:rPr>
          <w:lang w:val="en-AT"/>
        </w:rPr>
        <w:t xml:space="preserve"> branch is missing on the </w:t>
      </w:r>
      <w:r w:rsidRPr="00E46A23">
        <w:rPr>
          <w:i/>
          <w:iCs/>
          <w:lang w:val="en-AT"/>
        </w:rPr>
        <w:t>_master_</w:t>
      </w:r>
      <w:r w:rsidRPr="00E46A23">
        <w:rPr>
          <w:lang w:val="en-AT"/>
        </w:rPr>
        <w:t xml:space="preserve"> branch.</w:t>
      </w:r>
    </w:p>
    <w:p w14:paraId="4B8316BE" w14:textId="77777777" w:rsidR="00066F26" w:rsidRPr="00066F26" w:rsidRDefault="00066F26" w:rsidP="00066F26">
      <w:pPr>
        <w:ind w:firstLine="360"/>
        <w:rPr>
          <w:lang w:val="en-US"/>
        </w:rPr>
      </w:pPr>
    </w:p>
    <w:p w14:paraId="663F9FB0" w14:textId="77777777" w:rsidR="00066F26" w:rsidRDefault="00066F26" w:rsidP="00066F26">
      <w:pPr>
        <w:ind w:firstLine="360"/>
      </w:pPr>
      <w:r w:rsidRPr="00772C0C">
        <w:rPr>
          <w:noProof/>
        </w:rPr>
        <w:drawing>
          <wp:inline distT="0" distB="0" distL="0" distR="0" wp14:anchorId="4D3CC9DE" wp14:editId="301921D7">
            <wp:extent cx="5731510" cy="407035"/>
            <wp:effectExtent l="0" t="0" r="2540" b="0"/>
            <wp:docPr id="37506909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06909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14038" w14:textId="77777777" w:rsidR="00066F26" w:rsidRPr="00E46A23" w:rsidRDefault="00066F26" w:rsidP="00066F26">
      <w:pPr>
        <w:ind w:firstLine="360"/>
      </w:pPr>
    </w:p>
    <w:p w14:paraId="31DE162E" w14:textId="77777777" w:rsidR="00066F26" w:rsidRDefault="00066F26" w:rsidP="00066F26">
      <w:pPr>
        <w:ind w:firstLine="360"/>
        <w:rPr>
          <w:lang w:val="en-AT"/>
        </w:rPr>
      </w:pPr>
      <w:r w:rsidRPr="00E46A23">
        <w:rPr>
          <w:lang w:val="en-AT"/>
        </w:rPr>
        <w:t>14. Make a new file called `file2.txt` and commit that file.</w:t>
      </w:r>
    </w:p>
    <w:p w14:paraId="6C25D782" w14:textId="77777777" w:rsidR="00066F26" w:rsidRPr="00066F26" w:rsidRDefault="00066F26" w:rsidP="00066F26">
      <w:pPr>
        <w:ind w:firstLine="360"/>
        <w:rPr>
          <w:lang w:val="en-US"/>
        </w:rPr>
      </w:pPr>
    </w:p>
    <w:p w14:paraId="3005A420" w14:textId="77777777" w:rsidR="00066F26" w:rsidRDefault="00066F26" w:rsidP="00066F26">
      <w:pPr>
        <w:ind w:firstLine="360"/>
      </w:pPr>
      <w:r w:rsidRPr="00772C0C">
        <w:rPr>
          <w:noProof/>
        </w:rPr>
        <w:drawing>
          <wp:inline distT="0" distB="0" distL="0" distR="0" wp14:anchorId="4F3406ED" wp14:editId="19FA996D">
            <wp:extent cx="1390844" cy="314369"/>
            <wp:effectExtent l="0" t="0" r="0" b="9525"/>
            <wp:docPr id="553009858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009858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1390844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4579C" w14:textId="77777777" w:rsidR="00066F26" w:rsidRPr="00E46A23" w:rsidRDefault="00066F26" w:rsidP="00066F26">
      <w:pPr>
        <w:ind w:firstLine="360"/>
      </w:pPr>
    </w:p>
    <w:p w14:paraId="6376290E" w14:textId="77777777" w:rsidR="00066F26" w:rsidRPr="00066F26" w:rsidRDefault="00066F26" w:rsidP="00066F26">
      <w:pPr>
        <w:ind w:firstLine="360"/>
        <w:rPr>
          <w:lang w:val="en-US"/>
        </w:rPr>
      </w:pPr>
      <w:r w:rsidRPr="00E46A23">
        <w:rPr>
          <w:lang w:val="en-AT"/>
        </w:rPr>
        <w:t>15. Use `git log --</w:t>
      </w:r>
      <w:proofErr w:type="spellStart"/>
      <w:r w:rsidRPr="00E46A23">
        <w:rPr>
          <w:lang w:val="en-AT"/>
        </w:rPr>
        <w:t>oneline</w:t>
      </w:r>
      <w:proofErr w:type="spellEnd"/>
      <w:r w:rsidRPr="00E46A23">
        <w:rPr>
          <w:lang w:val="en-AT"/>
        </w:rPr>
        <w:t xml:space="preserve"> --graph --all` to see your branch pointing to the new commit, and that the two branches now have different commits on them.</w:t>
      </w:r>
    </w:p>
    <w:p w14:paraId="4526C9FA" w14:textId="77777777" w:rsidR="00066F26" w:rsidRDefault="00066F26" w:rsidP="00066F26">
      <w:pPr>
        <w:ind w:firstLine="360"/>
      </w:pPr>
    </w:p>
    <w:p w14:paraId="4711D839" w14:textId="1AF1B12D" w:rsidR="00066F26" w:rsidRDefault="00066F26" w:rsidP="00066F26">
      <w:pPr>
        <w:ind w:firstLine="360"/>
      </w:pPr>
      <w:r w:rsidRPr="00772C0C">
        <w:rPr>
          <w:noProof/>
        </w:rPr>
        <w:drawing>
          <wp:inline distT="0" distB="0" distL="0" distR="0" wp14:anchorId="3DDCB095" wp14:editId="566F10A1">
            <wp:extent cx="5731510" cy="1133475"/>
            <wp:effectExtent l="0" t="0" r="2540" b="9525"/>
            <wp:docPr id="654445379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445379" name="Grafik 1" descr="Ein Bild, das Text, Schrift, Screenshot enthält.&#10;&#10;Automatisch generierte Beschreibung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3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57F6" w14:textId="77777777" w:rsidR="00066F26" w:rsidRPr="00E46A23" w:rsidRDefault="00066F26" w:rsidP="00066F26">
      <w:pPr>
        <w:ind w:firstLine="360"/>
      </w:pPr>
    </w:p>
    <w:p w14:paraId="12A0F041" w14:textId="77777777" w:rsidR="00066F26" w:rsidRPr="00772C0C" w:rsidRDefault="00066F26" w:rsidP="00066F26">
      <w:pPr>
        <w:pStyle w:val="Listenabsatz"/>
        <w:numPr>
          <w:ilvl w:val="0"/>
          <w:numId w:val="2"/>
        </w:numPr>
      </w:pPr>
      <w:r w:rsidRPr="00772C0C">
        <w:t xml:space="preserve">Switch to your branch </w:t>
      </w:r>
      <w:r w:rsidRPr="00772C0C">
        <w:rPr>
          <w:i/>
          <w:iCs/>
        </w:rPr>
        <w:t>_</w:t>
      </w:r>
      <w:proofErr w:type="spellStart"/>
      <w:r w:rsidRPr="00772C0C">
        <w:rPr>
          <w:i/>
          <w:iCs/>
        </w:rPr>
        <w:t>mybranch</w:t>
      </w:r>
      <w:proofErr w:type="spellEnd"/>
      <w:r w:rsidRPr="00772C0C">
        <w:rPr>
          <w:i/>
          <w:iCs/>
        </w:rPr>
        <w:t>_</w:t>
      </w:r>
      <w:r w:rsidRPr="00772C0C">
        <w:t>.</w:t>
      </w:r>
    </w:p>
    <w:p w14:paraId="432DB685" w14:textId="77777777" w:rsidR="00066F26" w:rsidRDefault="00066F26" w:rsidP="00066F26">
      <w:pPr>
        <w:ind w:left="360"/>
      </w:pPr>
      <w:r w:rsidRPr="00772C0C">
        <w:rPr>
          <w:noProof/>
        </w:rPr>
        <w:drawing>
          <wp:inline distT="0" distB="0" distL="0" distR="0" wp14:anchorId="7DDDDBC8" wp14:editId="43458C0E">
            <wp:extent cx="4505954" cy="476316"/>
            <wp:effectExtent l="0" t="0" r="9525" b="0"/>
            <wp:docPr id="1225197512" name="Grafik 1" descr="Ein Bild, das Text, Schrift, Screenshot, Reihe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5197512" name="Grafik 1" descr="Ein Bild, das Text, Schrift, Screenshot, Reihe enthält.&#10;&#10;Automatisch generierte Beschreibung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505954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C9219" w14:textId="77777777" w:rsidR="00066F26" w:rsidRPr="00772C0C" w:rsidRDefault="00066F26" w:rsidP="00066F26">
      <w:pPr>
        <w:ind w:left="360"/>
      </w:pPr>
    </w:p>
    <w:p w14:paraId="4BBFDC0A" w14:textId="77777777" w:rsidR="00066F26" w:rsidRPr="00772C0C" w:rsidRDefault="00066F26" w:rsidP="00066F26">
      <w:pPr>
        <w:pStyle w:val="Listenabsatz"/>
        <w:numPr>
          <w:ilvl w:val="0"/>
          <w:numId w:val="2"/>
        </w:numPr>
      </w:pPr>
      <w:r w:rsidRPr="00772C0C">
        <w:t>What happened to your working directory? Can you see your `file2.txt`?</w:t>
      </w:r>
    </w:p>
    <w:p w14:paraId="1A694FAA" w14:textId="77777777" w:rsidR="00066F26" w:rsidRDefault="00066F26" w:rsidP="00066F26">
      <w:pPr>
        <w:ind w:left="360"/>
      </w:pPr>
      <w:r w:rsidRPr="00772C0C">
        <w:rPr>
          <w:noProof/>
        </w:rPr>
        <w:drawing>
          <wp:inline distT="0" distB="0" distL="0" distR="0" wp14:anchorId="5E1ACD6D" wp14:editId="4547AE5B">
            <wp:extent cx="5731510" cy="2091690"/>
            <wp:effectExtent l="0" t="0" r="2540" b="3810"/>
            <wp:docPr id="1526663053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663053" name="Grafik 1" descr="Ein Bild, das Text, Screenshot, Schrift enthält.&#10;&#10;Automatisch generierte Beschreibung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3B687" w14:textId="77777777" w:rsidR="00066F26" w:rsidRPr="00772C0C" w:rsidRDefault="00066F26" w:rsidP="00066F26">
      <w:pPr>
        <w:ind w:left="360"/>
      </w:pPr>
    </w:p>
    <w:p w14:paraId="5521F30A" w14:textId="77777777" w:rsidR="00066F26" w:rsidRPr="00772C0C" w:rsidRDefault="00066F26" w:rsidP="00066F26">
      <w:pPr>
        <w:pStyle w:val="Listenabsatz"/>
        <w:numPr>
          <w:ilvl w:val="0"/>
          <w:numId w:val="2"/>
        </w:numPr>
      </w:pPr>
      <w:r w:rsidRPr="00772C0C">
        <w:t xml:space="preserve">Use `git diff </w:t>
      </w:r>
      <w:proofErr w:type="spellStart"/>
      <w:r w:rsidRPr="00772C0C">
        <w:t>mybranch</w:t>
      </w:r>
      <w:proofErr w:type="spellEnd"/>
      <w:r w:rsidRPr="00772C0C">
        <w:t xml:space="preserve"> master` to see the difference between the two branches.</w:t>
      </w:r>
    </w:p>
    <w:p w14:paraId="1275AF03" w14:textId="77777777" w:rsidR="00066F26" w:rsidRPr="00772C0C" w:rsidRDefault="00066F26" w:rsidP="00066F26">
      <w:pPr>
        <w:ind w:left="360"/>
      </w:pPr>
      <w:r w:rsidRPr="00772C0C">
        <w:rPr>
          <w:noProof/>
        </w:rPr>
        <w:drawing>
          <wp:inline distT="0" distB="0" distL="0" distR="0" wp14:anchorId="69F8B824" wp14:editId="25947FD2">
            <wp:extent cx="4977130" cy="1701135"/>
            <wp:effectExtent l="0" t="0" r="0" b="0"/>
            <wp:docPr id="1767205597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205597" name="Grafik 1" descr="Ein Bild, das Text, Screenshot, Schrift enthält.&#10;&#10;Automatisch generierte Beschreibung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988852" cy="1705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6CE9CD" w14:textId="0974BA24" w:rsidR="004C4623" w:rsidRDefault="00066F26" w:rsidP="00066F26">
      <w:pPr>
        <w:pStyle w:val="berschrift2"/>
      </w:pPr>
      <w:r>
        <w:rPr>
          <w:lang w:val="en-AT"/>
        </w:rPr>
        <w:br w:type="page"/>
      </w:r>
      <w:bookmarkStart w:id="12" w:name="_Toc177454681"/>
      <w:r>
        <w:lastRenderedPageBreak/>
        <w:t>Fast-Forward-</w:t>
      </w:r>
      <w:proofErr w:type="spellStart"/>
      <w:r>
        <w:t>Merge</w:t>
      </w:r>
      <w:bookmarkEnd w:id="12"/>
      <w:proofErr w:type="spellEnd"/>
    </w:p>
    <w:p w14:paraId="47337AA8" w14:textId="77777777" w:rsidR="00066F26" w:rsidRDefault="00066F26" w:rsidP="00066F26">
      <w:pPr>
        <w:pStyle w:val="Textbody"/>
      </w:pPr>
    </w:p>
    <w:p w14:paraId="660B82B5" w14:textId="77777777" w:rsidR="00066F26" w:rsidRPr="008844E4" w:rsidRDefault="00066F26" w:rsidP="00066F26">
      <w:pPr>
        <w:pStyle w:val="Listenabsatz"/>
        <w:numPr>
          <w:ilvl w:val="0"/>
          <w:numId w:val="5"/>
        </w:numPr>
      </w:pPr>
      <w:r w:rsidRPr="008844E4">
        <w:t>Create a (feature)branch called `feature/uppercase` (yes, `feature/uppercase` is a perfectly legal branch name, and a common convention).</w:t>
      </w:r>
    </w:p>
    <w:p w14:paraId="62A24187" w14:textId="77777777" w:rsidR="00066F26" w:rsidRDefault="00066F26" w:rsidP="00066F26">
      <w:pPr>
        <w:ind w:left="360"/>
      </w:pPr>
      <w:r w:rsidRPr="008844E4">
        <w:rPr>
          <w:noProof/>
        </w:rPr>
        <w:drawing>
          <wp:inline distT="0" distB="0" distL="0" distR="0" wp14:anchorId="5094FEE0" wp14:editId="7F02AB84">
            <wp:extent cx="4620270" cy="314369"/>
            <wp:effectExtent l="0" t="0" r="0" b="9525"/>
            <wp:docPr id="98823072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8230723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A7B74" w14:textId="77777777" w:rsidR="00066F26" w:rsidRPr="008844E4" w:rsidRDefault="00066F26" w:rsidP="00066F26">
      <w:pPr>
        <w:ind w:left="360"/>
      </w:pPr>
    </w:p>
    <w:p w14:paraId="05B8C7D7" w14:textId="77777777" w:rsidR="00066F26" w:rsidRPr="008844E4" w:rsidRDefault="00066F26" w:rsidP="00066F26">
      <w:pPr>
        <w:pStyle w:val="Listenabsatz"/>
        <w:numPr>
          <w:ilvl w:val="0"/>
          <w:numId w:val="5"/>
        </w:numPr>
      </w:pPr>
      <w:r w:rsidRPr="008844E4">
        <w:t>Switch to this branch</w:t>
      </w:r>
    </w:p>
    <w:p w14:paraId="1CD736E2" w14:textId="77777777" w:rsidR="00066F26" w:rsidRDefault="00066F26" w:rsidP="00066F26">
      <w:pPr>
        <w:ind w:left="360"/>
      </w:pPr>
      <w:r w:rsidRPr="008844E4">
        <w:rPr>
          <w:noProof/>
        </w:rPr>
        <w:drawing>
          <wp:inline distT="0" distB="0" distL="0" distR="0" wp14:anchorId="247AE67C" wp14:editId="19E8DC85">
            <wp:extent cx="3296110" cy="247685"/>
            <wp:effectExtent l="0" t="0" r="0" b="0"/>
            <wp:docPr id="79560588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605885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D1579" w14:textId="77777777" w:rsidR="00066F26" w:rsidRPr="008844E4" w:rsidRDefault="00066F26" w:rsidP="00066F26">
      <w:pPr>
        <w:ind w:left="360"/>
      </w:pPr>
    </w:p>
    <w:p w14:paraId="0761434A" w14:textId="77777777" w:rsidR="00066F26" w:rsidRPr="008844E4" w:rsidRDefault="00066F26" w:rsidP="00066F26">
      <w:pPr>
        <w:pStyle w:val="Listenabsatz"/>
        <w:numPr>
          <w:ilvl w:val="0"/>
          <w:numId w:val="5"/>
        </w:numPr>
      </w:pPr>
      <w:r w:rsidRPr="008844E4">
        <w:t>What is the output of `git status`?</w:t>
      </w:r>
    </w:p>
    <w:p w14:paraId="395F106D" w14:textId="77777777" w:rsidR="00066F26" w:rsidRDefault="00066F26" w:rsidP="00066F26">
      <w:pPr>
        <w:ind w:left="360"/>
      </w:pPr>
      <w:r w:rsidRPr="008844E4">
        <w:rPr>
          <w:noProof/>
        </w:rPr>
        <w:drawing>
          <wp:inline distT="0" distB="0" distL="0" distR="0" wp14:anchorId="15609A02" wp14:editId="36010157">
            <wp:extent cx="4439270" cy="628738"/>
            <wp:effectExtent l="0" t="0" r="0" b="0"/>
            <wp:docPr id="1030721461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0721461" name="Grafik 1" descr="Ein Bild, das Text, Schrift, Screenshot enthält.&#10;&#10;Automatisch generierte Beschreibung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439270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D12CC1" w14:textId="77777777" w:rsidR="00066F26" w:rsidRPr="008844E4" w:rsidRDefault="00066F26" w:rsidP="00066F26">
      <w:pPr>
        <w:ind w:left="360"/>
      </w:pPr>
    </w:p>
    <w:p w14:paraId="0F05F553" w14:textId="77777777" w:rsidR="00066F26" w:rsidRPr="008844E4" w:rsidRDefault="00066F26" w:rsidP="00066F26">
      <w:pPr>
        <w:pStyle w:val="Listenabsatz"/>
        <w:numPr>
          <w:ilvl w:val="0"/>
          <w:numId w:val="5"/>
        </w:numPr>
      </w:pPr>
      <w:r w:rsidRPr="008844E4">
        <w:t>Edit the greeting.txt to contain an uppercase greeting</w:t>
      </w:r>
    </w:p>
    <w:p w14:paraId="72A12ED1" w14:textId="77777777" w:rsidR="00066F26" w:rsidRDefault="00066F26" w:rsidP="00066F26">
      <w:pPr>
        <w:ind w:left="360"/>
      </w:pPr>
      <w:r w:rsidRPr="008844E4">
        <w:rPr>
          <w:noProof/>
        </w:rPr>
        <w:drawing>
          <wp:inline distT="0" distB="0" distL="0" distR="0" wp14:anchorId="5F9D2C70" wp14:editId="2BBEA99E">
            <wp:extent cx="4867954" cy="1314633"/>
            <wp:effectExtent l="0" t="0" r="8890" b="0"/>
            <wp:docPr id="238430161" name="Grafik 1" descr="Ein Bild, das Text, Screenshot, Schrif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8430161" name="Grafik 1" descr="Ein Bild, das Text, Screenshot, Schrift enthält.&#10;&#10;Automatisch generierte Beschreibung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131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E7E29" w14:textId="77777777" w:rsidR="00066F26" w:rsidRPr="008844E4" w:rsidRDefault="00066F26" w:rsidP="00066F26">
      <w:pPr>
        <w:ind w:left="360"/>
      </w:pPr>
    </w:p>
    <w:p w14:paraId="2C8DF493" w14:textId="77777777" w:rsidR="00066F26" w:rsidRPr="0094085A" w:rsidRDefault="00066F26" w:rsidP="00066F26">
      <w:pPr>
        <w:pStyle w:val="Listenabsatz"/>
        <w:numPr>
          <w:ilvl w:val="0"/>
          <w:numId w:val="5"/>
        </w:numPr>
      </w:pPr>
      <w:r w:rsidRPr="0094085A">
        <w:t>Add `greeting.txt` files to staging area and commit</w:t>
      </w:r>
    </w:p>
    <w:p w14:paraId="5CEC6D90" w14:textId="77777777" w:rsidR="00066F26" w:rsidRDefault="00066F26" w:rsidP="00066F26">
      <w:pPr>
        <w:ind w:left="360"/>
      </w:pPr>
      <w:r w:rsidRPr="0094085A">
        <w:rPr>
          <w:noProof/>
        </w:rPr>
        <w:drawing>
          <wp:inline distT="0" distB="0" distL="0" distR="0" wp14:anchorId="4C7DDF93" wp14:editId="13F6E7B1">
            <wp:extent cx="3105583" cy="257211"/>
            <wp:effectExtent l="0" t="0" r="0" b="9525"/>
            <wp:docPr id="167171363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713636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962E6" w14:textId="77777777" w:rsidR="00066F26" w:rsidRPr="0094085A" w:rsidRDefault="00066F26" w:rsidP="00066F26">
      <w:pPr>
        <w:ind w:left="360"/>
      </w:pPr>
    </w:p>
    <w:p w14:paraId="7534160F" w14:textId="77777777" w:rsidR="00066F26" w:rsidRPr="001F13F3" w:rsidRDefault="00066F26" w:rsidP="00066F26">
      <w:pPr>
        <w:pStyle w:val="Listenabsatz"/>
        <w:numPr>
          <w:ilvl w:val="0"/>
          <w:numId w:val="5"/>
        </w:numPr>
      </w:pPr>
      <w:r w:rsidRPr="001F13F3">
        <w:t>What is the output of `git branch`?</w:t>
      </w:r>
    </w:p>
    <w:p w14:paraId="6A3F3B1A" w14:textId="77777777" w:rsidR="00066F26" w:rsidRDefault="00066F26" w:rsidP="00066F26">
      <w:pPr>
        <w:ind w:left="360"/>
      </w:pPr>
      <w:r w:rsidRPr="001F13F3">
        <w:rPr>
          <w:noProof/>
        </w:rPr>
        <w:drawing>
          <wp:inline distT="0" distB="0" distL="0" distR="0" wp14:anchorId="02232A40" wp14:editId="1A188E87">
            <wp:extent cx="2838846" cy="752580"/>
            <wp:effectExtent l="0" t="0" r="0" b="9525"/>
            <wp:docPr id="688817537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817537" name="Grafik 1" descr="Ein Bild, das Text, Schrift, Screenshot enthält.&#10;&#10;Automatisch generierte Beschreibung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01942" w14:textId="77777777" w:rsidR="00066F26" w:rsidRPr="001F13F3" w:rsidRDefault="00066F26" w:rsidP="00066F26">
      <w:pPr>
        <w:ind w:left="360"/>
      </w:pPr>
    </w:p>
    <w:p w14:paraId="16CB45D1" w14:textId="77777777" w:rsidR="00066F26" w:rsidRPr="001F13F3" w:rsidRDefault="00066F26" w:rsidP="00066F26">
      <w:pPr>
        <w:pStyle w:val="Listenabsatz"/>
        <w:numPr>
          <w:ilvl w:val="0"/>
          <w:numId w:val="5"/>
        </w:numPr>
      </w:pPr>
      <w:r w:rsidRPr="001F13F3">
        <w:t>What is the output of `git log --</w:t>
      </w:r>
      <w:proofErr w:type="spellStart"/>
      <w:r w:rsidRPr="001F13F3">
        <w:t>oneline</w:t>
      </w:r>
      <w:proofErr w:type="spellEnd"/>
      <w:r w:rsidRPr="001F13F3">
        <w:t xml:space="preserve"> --graph --all`</w:t>
      </w:r>
    </w:p>
    <w:p w14:paraId="0F420F96" w14:textId="77777777" w:rsidR="00066F26" w:rsidRPr="001F13F3" w:rsidRDefault="00066F26" w:rsidP="00066F26">
      <w:pPr>
        <w:ind w:left="360"/>
      </w:pPr>
      <w:r w:rsidRPr="001F13F3">
        <w:rPr>
          <w:noProof/>
        </w:rPr>
        <w:drawing>
          <wp:inline distT="0" distB="0" distL="0" distR="0" wp14:anchorId="3B208A24" wp14:editId="6A60614A">
            <wp:extent cx="5731510" cy="580390"/>
            <wp:effectExtent l="0" t="0" r="2540" b="0"/>
            <wp:docPr id="10342688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426885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CAADB" w14:textId="77777777" w:rsidR="00066F26" w:rsidRPr="00F10E53" w:rsidRDefault="00066F26" w:rsidP="00066F26">
      <w:pPr>
        <w:ind w:firstLine="360"/>
      </w:pPr>
    </w:p>
    <w:p w14:paraId="22138AB2" w14:textId="77777777" w:rsidR="00066F26" w:rsidRPr="00066F26" w:rsidRDefault="00066F26" w:rsidP="00066F26">
      <w:pPr>
        <w:ind w:firstLine="360"/>
        <w:rPr>
          <w:lang w:val="en-US"/>
        </w:rPr>
      </w:pPr>
      <w:r w:rsidRPr="00F10E53">
        <w:rPr>
          <w:lang w:val="en-AT"/>
        </w:rPr>
        <w:t>   </w:t>
      </w:r>
      <w:r w:rsidRPr="00F10E53">
        <w:rPr>
          <w:i/>
          <w:iCs/>
          <w:lang w:val="en-AT"/>
        </w:rPr>
        <w:t xml:space="preserve">*Remember: You want to update the master </w:t>
      </w:r>
      <w:proofErr w:type="gramStart"/>
      <w:r w:rsidRPr="00F10E53">
        <w:rPr>
          <w:i/>
          <w:iCs/>
          <w:lang w:val="en-AT"/>
        </w:rPr>
        <w:t>branch</w:t>
      </w:r>
      <w:proofErr w:type="gramEnd"/>
      <w:r w:rsidRPr="00F10E53">
        <w:rPr>
          <w:i/>
          <w:iCs/>
          <w:lang w:val="en-AT"/>
        </w:rPr>
        <w:t xml:space="preserve"> so it also has all the changes currently on the feature branch. The command 'git merge [branch name]' takes one branch as argument from which it takes changes. The branch pointed to by HEAD (currently checked out branch) is then updated to also include these </w:t>
      </w:r>
      <w:proofErr w:type="gramStart"/>
      <w:r w:rsidRPr="00F10E53">
        <w:rPr>
          <w:i/>
          <w:iCs/>
          <w:lang w:val="en-AT"/>
        </w:rPr>
        <w:t>changes.*</w:t>
      </w:r>
      <w:proofErr w:type="gramEnd"/>
    </w:p>
    <w:p w14:paraId="62BCA14F" w14:textId="77777777" w:rsidR="00066F26" w:rsidRPr="00066F26" w:rsidRDefault="00066F26" w:rsidP="00066F26">
      <w:pPr>
        <w:ind w:firstLine="360"/>
        <w:rPr>
          <w:lang w:val="en-US"/>
        </w:rPr>
      </w:pPr>
    </w:p>
    <w:p w14:paraId="7EFEF129" w14:textId="77777777" w:rsidR="00066F26" w:rsidRDefault="00066F26" w:rsidP="00066F26"/>
    <w:p w14:paraId="02E959DF" w14:textId="77777777" w:rsidR="00066F26" w:rsidRDefault="00066F26" w:rsidP="00066F26"/>
    <w:p w14:paraId="351F6C99" w14:textId="77777777" w:rsidR="00066F26" w:rsidRDefault="00066F26" w:rsidP="00066F26"/>
    <w:p w14:paraId="79853AF2" w14:textId="1576A01E" w:rsidR="00066F26" w:rsidRPr="001F13F3" w:rsidRDefault="00066F26" w:rsidP="00066F26">
      <w:pPr>
        <w:pStyle w:val="Listenabsatz"/>
        <w:numPr>
          <w:ilvl w:val="0"/>
          <w:numId w:val="5"/>
        </w:numPr>
      </w:pPr>
      <w:r w:rsidRPr="001F13F3">
        <w:lastRenderedPageBreak/>
        <w:t>Switch to the `master` branch</w:t>
      </w:r>
    </w:p>
    <w:p w14:paraId="073361A9" w14:textId="77777777" w:rsidR="00066F26" w:rsidRDefault="00066F26" w:rsidP="00066F26">
      <w:pPr>
        <w:ind w:left="360"/>
      </w:pPr>
      <w:r w:rsidRPr="001F13F3">
        <w:rPr>
          <w:noProof/>
        </w:rPr>
        <w:drawing>
          <wp:inline distT="0" distB="0" distL="0" distR="0" wp14:anchorId="0E814866" wp14:editId="10C335D8">
            <wp:extent cx="3562847" cy="647790"/>
            <wp:effectExtent l="0" t="0" r="0" b="0"/>
            <wp:docPr id="1049151712" name="Grafik 1" descr="Ein Bild, das Text, Schrift, Screenshot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9151712" name="Grafik 1" descr="Ein Bild, das Text, Schrift, Screenshot enthält.&#10;&#10;Automatisch generierte Beschreibung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64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A85BF" w14:textId="77777777" w:rsidR="00066F26" w:rsidRPr="001F13F3" w:rsidRDefault="00066F26" w:rsidP="00066F26">
      <w:pPr>
        <w:ind w:left="360"/>
      </w:pPr>
    </w:p>
    <w:p w14:paraId="59363ABA" w14:textId="77777777" w:rsidR="00066F26" w:rsidRPr="001F13F3" w:rsidRDefault="00066F26" w:rsidP="00066F26">
      <w:pPr>
        <w:pStyle w:val="Listenabsatz"/>
        <w:numPr>
          <w:ilvl w:val="0"/>
          <w:numId w:val="5"/>
        </w:numPr>
      </w:pPr>
      <w:r w:rsidRPr="001F13F3">
        <w:t>Use `cat` to see the contents of the greetings</w:t>
      </w:r>
    </w:p>
    <w:p w14:paraId="1077E377" w14:textId="77777777" w:rsidR="00066F26" w:rsidRDefault="00066F26" w:rsidP="00066F26">
      <w:pPr>
        <w:ind w:left="360"/>
      </w:pPr>
      <w:r w:rsidRPr="001F13F3">
        <w:rPr>
          <w:noProof/>
        </w:rPr>
        <w:drawing>
          <wp:inline distT="0" distB="0" distL="0" distR="0" wp14:anchorId="2BF54935" wp14:editId="7C063065">
            <wp:extent cx="3553321" cy="400106"/>
            <wp:effectExtent l="0" t="0" r="0" b="0"/>
            <wp:docPr id="147806773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8067736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355332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62703" w14:textId="77777777" w:rsidR="00066F26" w:rsidRPr="001F13F3" w:rsidRDefault="00066F26" w:rsidP="00066F26">
      <w:pPr>
        <w:ind w:left="360"/>
      </w:pPr>
    </w:p>
    <w:p w14:paraId="625E034D" w14:textId="77777777" w:rsidR="00066F26" w:rsidRPr="001F13F3" w:rsidRDefault="00066F26" w:rsidP="00066F26">
      <w:pPr>
        <w:pStyle w:val="Listenabsatz"/>
        <w:numPr>
          <w:ilvl w:val="0"/>
          <w:numId w:val="5"/>
        </w:numPr>
      </w:pPr>
      <w:r w:rsidRPr="001F13F3">
        <w:t>Diff the branches</w:t>
      </w:r>
    </w:p>
    <w:p w14:paraId="4BB18E38" w14:textId="77777777" w:rsidR="00066F26" w:rsidRDefault="00066F26" w:rsidP="00066F26">
      <w:pPr>
        <w:ind w:left="360"/>
      </w:pPr>
      <w:r w:rsidRPr="001F13F3">
        <w:rPr>
          <w:noProof/>
        </w:rPr>
        <w:drawing>
          <wp:inline distT="0" distB="0" distL="0" distR="0" wp14:anchorId="147B9119" wp14:editId="637A300A">
            <wp:extent cx="5048955" cy="285790"/>
            <wp:effectExtent l="0" t="0" r="0" b="0"/>
            <wp:docPr id="1833114917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3114917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D58DF" w14:textId="77777777" w:rsidR="00066F26" w:rsidRPr="001F13F3" w:rsidRDefault="00066F26" w:rsidP="00066F26">
      <w:pPr>
        <w:ind w:left="360"/>
      </w:pPr>
    </w:p>
    <w:p w14:paraId="75A9CDBC" w14:textId="77777777" w:rsidR="00066F26" w:rsidRPr="001F13F3" w:rsidRDefault="00066F26" w:rsidP="00066F26">
      <w:pPr>
        <w:pStyle w:val="Listenabsatz"/>
        <w:numPr>
          <w:ilvl w:val="0"/>
          <w:numId w:val="5"/>
        </w:numPr>
      </w:pPr>
      <w:r w:rsidRPr="001F13F3">
        <w:t>Merge the branches</w:t>
      </w:r>
    </w:p>
    <w:p w14:paraId="0E46ABDF" w14:textId="77777777" w:rsidR="00066F26" w:rsidRDefault="00066F26" w:rsidP="00066F26">
      <w:pPr>
        <w:ind w:left="360"/>
      </w:pPr>
      <w:r w:rsidRPr="001F13F3">
        <w:rPr>
          <w:noProof/>
        </w:rPr>
        <w:drawing>
          <wp:inline distT="0" distB="0" distL="0" distR="0" wp14:anchorId="6191E62B" wp14:editId="3537E719">
            <wp:extent cx="3181794" cy="247685"/>
            <wp:effectExtent l="0" t="0" r="0" b="0"/>
            <wp:docPr id="893676626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3676626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BD2B2" w14:textId="77777777" w:rsidR="00066F26" w:rsidRPr="001F13F3" w:rsidRDefault="00066F26" w:rsidP="00066F26">
      <w:pPr>
        <w:ind w:left="360"/>
      </w:pPr>
    </w:p>
    <w:p w14:paraId="483C462E" w14:textId="77777777" w:rsidR="00066F26" w:rsidRPr="001F13F3" w:rsidRDefault="00066F26" w:rsidP="00066F26">
      <w:pPr>
        <w:pStyle w:val="Listenabsatz"/>
        <w:numPr>
          <w:ilvl w:val="0"/>
          <w:numId w:val="5"/>
        </w:numPr>
      </w:pPr>
      <w:r w:rsidRPr="001F13F3">
        <w:t>Use `cat` to see the contents of the greetings</w:t>
      </w:r>
    </w:p>
    <w:p w14:paraId="4B5D2714" w14:textId="77777777" w:rsidR="00066F26" w:rsidRDefault="00066F26" w:rsidP="00066F26">
      <w:pPr>
        <w:ind w:left="360"/>
      </w:pPr>
      <w:r w:rsidRPr="001F13F3">
        <w:rPr>
          <w:noProof/>
        </w:rPr>
        <w:drawing>
          <wp:inline distT="0" distB="0" distL="0" distR="0" wp14:anchorId="3CA97E01" wp14:editId="4D53B09F">
            <wp:extent cx="3267531" cy="466790"/>
            <wp:effectExtent l="0" t="0" r="9525" b="9525"/>
            <wp:docPr id="197570414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5704145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1EC72" w14:textId="77777777" w:rsidR="00066F26" w:rsidRPr="001F13F3" w:rsidRDefault="00066F26" w:rsidP="00066F26">
      <w:pPr>
        <w:ind w:left="360"/>
      </w:pPr>
    </w:p>
    <w:p w14:paraId="4FB11856" w14:textId="77777777" w:rsidR="00066F26" w:rsidRPr="001F13F3" w:rsidRDefault="00066F26" w:rsidP="00066F26">
      <w:pPr>
        <w:pStyle w:val="Listenabsatz"/>
        <w:numPr>
          <w:ilvl w:val="0"/>
          <w:numId w:val="5"/>
        </w:numPr>
      </w:pPr>
      <w:r w:rsidRPr="001F13F3">
        <w:t>Delete the uppercase branch</w:t>
      </w:r>
    </w:p>
    <w:p w14:paraId="57FF6E90" w14:textId="77777777" w:rsidR="00066F26" w:rsidRPr="001F13F3" w:rsidRDefault="00066F26" w:rsidP="00066F26">
      <w:pPr>
        <w:ind w:left="360"/>
      </w:pPr>
      <w:r w:rsidRPr="001F13F3">
        <w:rPr>
          <w:noProof/>
        </w:rPr>
        <w:drawing>
          <wp:inline distT="0" distB="0" distL="0" distR="0" wp14:anchorId="1EABAFD0" wp14:editId="3B846F31">
            <wp:extent cx="5506218" cy="419158"/>
            <wp:effectExtent l="0" t="0" r="0" b="0"/>
            <wp:docPr id="425232803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232803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506218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41638C" w14:textId="77777777" w:rsidR="00066F26" w:rsidRDefault="00066F26" w:rsidP="00066F26">
      <w:r>
        <w:rPr>
          <w:lang w:val="en-AT"/>
        </w:rPr>
        <w:br w:type="page"/>
      </w:r>
    </w:p>
    <w:p w14:paraId="0A709F6C" w14:textId="3E52E4EC" w:rsidR="00066F26" w:rsidRDefault="00066F26" w:rsidP="00066F26">
      <w:pPr>
        <w:pStyle w:val="berschrift1"/>
      </w:pPr>
      <w:bookmarkStart w:id="13" w:name="_Toc177454682"/>
      <w:proofErr w:type="spellStart"/>
      <w:r>
        <w:lastRenderedPageBreak/>
        <w:t>Git-Branching</w:t>
      </w:r>
      <w:bookmarkEnd w:id="13"/>
      <w:proofErr w:type="spellEnd"/>
    </w:p>
    <w:p w14:paraId="6245AF37" w14:textId="79772162" w:rsidR="00066F26" w:rsidRDefault="00066F26" w:rsidP="00066F26">
      <w:pPr>
        <w:pStyle w:val="berschrift2"/>
      </w:pPr>
      <w:bookmarkStart w:id="14" w:name="_Toc177454683"/>
      <w:proofErr w:type="spellStart"/>
      <w:r>
        <w:t>main</w:t>
      </w:r>
      <w:bookmarkEnd w:id="14"/>
      <w:proofErr w:type="spellEnd"/>
    </w:p>
    <w:p w14:paraId="7151FD4D" w14:textId="7E161120" w:rsidR="00066F26" w:rsidRPr="00066F26" w:rsidRDefault="00066F26" w:rsidP="00066F26">
      <w:pPr>
        <w:pStyle w:val="Textbody"/>
      </w:pPr>
      <w:r w:rsidRPr="001A0A92">
        <w:rPr>
          <w:noProof/>
        </w:rPr>
        <w:drawing>
          <wp:inline distT="0" distB="0" distL="0" distR="0" wp14:anchorId="2F9BF9F4" wp14:editId="542B463D">
            <wp:extent cx="3384550" cy="2084127"/>
            <wp:effectExtent l="0" t="0" r="6350" b="0"/>
            <wp:docPr id="1711612435" name="Grafik 1" descr="Ein Bild, das Text, Screenshot, Software, Design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612435" name="Grafik 1" descr="Ein Bild, das Text, Screenshot, Software, Design enthält.&#10;&#10;Automatisch generierte Beschreibung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395777" cy="209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0A769" w14:textId="693B8FAC" w:rsidR="00066F26" w:rsidRDefault="00066F26" w:rsidP="00066F26">
      <w:pPr>
        <w:pStyle w:val="berschrift3"/>
      </w:pPr>
      <w:bookmarkStart w:id="15" w:name="_Toc177454684"/>
      <w:r>
        <w:t>Zeile 1</w:t>
      </w:r>
      <w:bookmarkEnd w:id="15"/>
    </w:p>
    <w:p w14:paraId="7AE150C3" w14:textId="7B370B5F" w:rsidR="00066F26" w:rsidRDefault="00066F26" w:rsidP="00066F26">
      <w:pPr>
        <w:pStyle w:val="Textbody"/>
      </w:pPr>
      <w:r>
        <w:rPr>
          <w:noProof/>
        </w:rPr>
        <w:drawing>
          <wp:inline distT="0" distB="0" distL="0" distR="0" wp14:anchorId="00D8BAE7" wp14:editId="796C1882">
            <wp:extent cx="2636520" cy="2814410"/>
            <wp:effectExtent l="0" t="0" r="0" b="5080"/>
            <wp:docPr id="1557011931" name="Grafik 1" descr="Ein Bild, das Text, Screenshot, Software, Betriebssyste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7011931" name="Grafik 1" descr="Ein Bild, das Text, Screenshot, Software, Betriebssystem enthält.&#10;&#10;Automatisch generierte Beschreibung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2656724" cy="283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16B4C">
        <w:rPr>
          <w:noProof/>
        </w:rPr>
        <w:drawing>
          <wp:inline distT="0" distB="0" distL="0" distR="0" wp14:anchorId="3101FAA7" wp14:editId="292B0844">
            <wp:extent cx="2545080" cy="2805342"/>
            <wp:effectExtent l="0" t="0" r="7620" b="0"/>
            <wp:docPr id="1911317807" name="Grafik 1" descr="Ein Bild, das Text, Screenshot, Software, Betriebssyste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17807" name="Grafik 1" descr="Ein Bild, das Text, Screenshot, Software, Betriebssystem enthält.&#10;&#10;Automatisch generierte Beschreibung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2561905" cy="2823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E0826">
        <w:rPr>
          <w:noProof/>
        </w:rPr>
        <w:drawing>
          <wp:inline distT="0" distB="0" distL="0" distR="0" wp14:anchorId="4283777C" wp14:editId="0DE7CEC5">
            <wp:extent cx="2720340" cy="2433721"/>
            <wp:effectExtent l="0" t="0" r="3810" b="5080"/>
            <wp:docPr id="846818717" name="Grafik 1" descr="Ein Bild, das Text, Screenshot, Software, Betriebssyste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818717" name="Grafik 1" descr="Ein Bild, das Text, Screenshot, Software, Betriebssystem enthält.&#10;&#10;Automatisch generierte Beschreibung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738577" cy="245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53D63">
        <w:rPr>
          <w:noProof/>
        </w:rPr>
        <w:drawing>
          <wp:inline distT="0" distB="0" distL="0" distR="0" wp14:anchorId="09BC22FE" wp14:editId="2C05C7B4">
            <wp:extent cx="2506980" cy="2422822"/>
            <wp:effectExtent l="0" t="0" r="7620" b="0"/>
            <wp:docPr id="985835759" name="Grafik 1" descr="Ein Bild, das Text, Screenshot, Software, Betriebssyste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835759" name="Grafik 1" descr="Ein Bild, das Text, Screenshot, Software, Betriebssystem enthält.&#10;&#10;Automatisch generierte Beschreibung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2516498" cy="243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4491" w14:textId="77777777" w:rsidR="00066F26" w:rsidRDefault="00066F26">
      <w:pPr>
        <w:rPr>
          <w:rFonts w:ascii="Arial" w:eastAsia="DejaVu Sans" w:hAnsi="Arial" w:cs="DejaVu Sans"/>
          <w:b/>
          <w:bCs/>
          <w:sz w:val="28"/>
          <w:szCs w:val="28"/>
        </w:rPr>
      </w:pPr>
      <w:r>
        <w:br w:type="page"/>
      </w:r>
    </w:p>
    <w:p w14:paraId="7C14C022" w14:textId="1D217C9D" w:rsidR="00066F26" w:rsidRDefault="00066F26" w:rsidP="00066F26">
      <w:pPr>
        <w:pStyle w:val="berschrift3"/>
      </w:pPr>
      <w:bookmarkStart w:id="16" w:name="_Toc177454685"/>
      <w:r>
        <w:lastRenderedPageBreak/>
        <w:t>Zeile 2</w:t>
      </w:r>
      <w:bookmarkEnd w:id="16"/>
    </w:p>
    <w:p w14:paraId="60AFAB01" w14:textId="13A266C1" w:rsidR="00066F26" w:rsidRDefault="00066F26" w:rsidP="00066F26">
      <w:pPr>
        <w:pStyle w:val="Textbody"/>
      </w:pPr>
      <w:r w:rsidRPr="005F5A53">
        <w:rPr>
          <w:noProof/>
        </w:rPr>
        <w:drawing>
          <wp:inline distT="0" distB="0" distL="0" distR="0" wp14:anchorId="610F94EC" wp14:editId="665EB4B9">
            <wp:extent cx="2738618" cy="2858770"/>
            <wp:effectExtent l="0" t="0" r="5080" b="0"/>
            <wp:docPr id="258628928" name="Grafik 1" descr="Ein Bild, das Text, Screenshot, Software, Betriebssyste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628928" name="Grafik 1" descr="Ein Bild, das Text, Screenshot, Software, Betriebssystem enthält.&#10;&#10;Automatisch generierte Beschreibung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2741897" cy="2862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F5A53">
        <w:rPr>
          <w:noProof/>
        </w:rPr>
        <w:drawing>
          <wp:inline distT="0" distB="0" distL="0" distR="0" wp14:anchorId="6AA81D98" wp14:editId="25F86053">
            <wp:extent cx="2754990" cy="2856936"/>
            <wp:effectExtent l="0" t="0" r="7620" b="635"/>
            <wp:docPr id="97402998" name="Grafik 1" descr="Ein Bild, das Text, Screenshot, Software, Betriebssyste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02998" name="Grafik 1" descr="Ein Bild, das Text, Screenshot, Software, Betriebssystem enthält.&#10;&#10;Automatisch generierte Beschreibung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2760514" cy="28626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D643A">
        <w:rPr>
          <w:noProof/>
        </w:rPr>
        <w:drawing>
          <wp:inline distT="0" distB="0" distL="0" distR="0" wp14:anchorId="0E4A306F" wp14:editId="7A42902D">
            <wp:extent cx="2802004" cy="2944495"/>
            <wp:effectExtent l="0" t="0" r="0" b="8255"/>
            <wp:docPr id="174997408" name="Grafik 1" descr="Ein Bild, das Text, Screenshot, Software, Betriebssyste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97408" name="Grafik 1" descr="Ein Bild, das Text, Screenshot, Software, Betriebssystem enthält.&#10;&#10;Automatisch generierte Beschreibung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2809581" cy="2952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24758">
        <w:rPr>
          <w:noProof/>
        </w:rPr>
        <w:drawing>
          <wp:inline distT="0" distB="0" distL="0" distR="0" wp14:anchorId="298905E1" wp14:editId="3E6D357F">
            <wp:extent cx="2667000" cy="2941320"/>
            <wp:effectExtent l="0" t="0" r="0" b="0"/>
            <wp:docPr id="456915069" name="Grafik 1" descr="Ein Bild, das Text, Screenshot, Software, Betriebssyste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915069" name="Grafik 1" descr="Ein Bild, das Text, Screenshot, Software, Betriebssystem enthält.&#10;&#10;Automatisch generierte Beschreibung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676838" cy="295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CC544" w14:textId="77777777" w:rsidR="00066F26" w:rsidRDefault="00066F26">
      <w:pPr>
        <w:rPr>
          <w:sz w:val="21"/>
        </w:rPr>
      </w:pPr>
      <w:r>
        <w:br w:type="page"/>
      </w:r>
    </w:p>
    <w:p w14:paraId="7FDB1ADC" w14:textId="7EE93DDA" w:rsidR="00066F26" w:rsidRDefault="00066F26" w:rsidP="00066F26">
      <w:pPr>
        <w:pStyle w:val="berschrift2"/>
      </w:pPr>
      <w:bookmarkStart w:id="17" w:name="_Toc177454686"/>
      <w:r>
        <w:lastRenderedPageBreak/>
        <w:t>remote</w:t>
      </w:r>
      <w:bookmarkEnd w:id="17"/>
    </w:p>
    <w:p w14:paraId="6B15676A" w14:textId="1A2113E9" w:rsidR="00066F26" w:rsidRPr="00066F26" w:rsidRDefault="00066F26" w:rsidP="00066F26">
      <w:pPr>
        <w:pStyle w:val="Textbody"/>
      </w:pPr>
      <w:r w:rsidRPr="00D913F2">
        <w:drawing>
          <wp:inline distT="0" distB="0" distL="0" distR="0" wp14:anchorId="74C4857B" wp14:editId="776ACC7A">
            <wp:extent cx="2743337" cy="2084705"/>
            <wp:effectExtent l="0" t="0" r="0" b="0"/>
            <wp:docPr id="2113448682" name="Grafik 1" descr="Ein Bild, das Text, Screenshot, Software, Betriebssyste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48682" name="Grafik 1" descr="Ein Bild, das Text, Screenshot, Software, Betriebssystem enthält.&#10;&#10;Automatisch generierte Beschreibung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2749014" cy="2089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3F2">
        <w:drawing>
          <wp:inline distT="0" distB="0" distL="0" distR="0" wp14:anchorId="10F20A0E" wp14:editId="76CE726C">
            <wp:extent cx="3041650" cy="2051917"/>
            <wp:effectExtent l="0" t="0" r="6350" b="5715"/>
            <wp:docPr id="1223535263" name="Grafik 1" descr="Ein Bild, das Text, Screenshot, Software, Betriebssyste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3535263" name="Grafik 1" descr="Ein Bild, das Text, Screenshot, Software, Betriebssystem enthält.&#10;&#10;Automatisch generierte Beschreibung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061664" cy="2065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13F2">
        <w:drawing>
          <wp:inline distT="0" distB="0" distL="0" distR="0" wp14:anchorId="49348289" wp14:editId="47ED4D40">
            <wp:extent cx="2759710" cy="2340219"/>
            <wp:effectExtent l="0" t="0" r="2540" b="3175"/>
            <wp:docPr id="712872495" name="Grafik 1" descr="Ein Bild, das Text, Screenshot, Software, Betriebssyste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2872495" name="Grafik 1" descr="Ein Bild, das Text, Screenshot, Software, Betriebssystem enthält.&#10;&#10;Automatisch generierte Beschreibung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774295" cy="2352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C87">
        <w:drawing>
          <wp:inline distT="0" distB="0" distL="0" distR="0" wp14:anchorId="07D68F9B" wp14:editId="7F81A268">
            <wp:extent cx="3048000" cy="2346953"/>
            <wp:effectExtent l="0" t="0" r="0" b="0"/>
            <wp:docPr id="1283523333" name="Grafik 1" descr="Ein Bild, das Text, Screenshot, Software, Betriebssyste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3523333" name="Grafik 1" descr="Ein Bild, das Text, Screenshot, Software, Betriebssystem enthält.&#10;&#10;Automatisch generierte Beschreibung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108102" cy="2393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C87">
        <w:drawing>
          <wp:inline distT="0" distB="0" distL="0" distR="0" wp14:anchorId="778C968D" wp14:editId="43902639">
            <wp:extent cx="2767330" cy="2173148"/>
            <wp:effectExtent l="0" t="0" r="0" b="0"/>
            <wp:docPr id="1542042093" name="Grafik 1" descr="Ein Bild, das Text, Screenshot, Software, Computersymbol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2042093" name="Grafik 1" descr="Ein Bild, das Text, Screenshot, Software, Computersymbol enthält.&#10;&#10;Automatisch generierte Beschreibung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779278" cy="2182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0C87">
        <w:drawing>
          <wp:inline distT="0" distB="0" distL="0" distR="0" wp14:anchorId="02058400" wp14:editId="28DE5EA3">
            <wp:extent cx="3193981" cy="2159635"/>
            <wp:effectExtent l="0" t="0" r="6985" b="0"/>
            <wp:docPr id="574815985" name="Grafik 1" descr="Ein Bild, das Text, Screenshot, Software, Betriebssystem enthält.&#10;&#10;Automatisch generierte Beschreibu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15985" name="Grafik 1" descr="Ein Bild, das Text, Screenshot, Software, Betriebssystem enthält.&#10;&#10;Automatisch generierte Beschreibung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3201199" cy="216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6F26" w:rsidRPr="00066F26">
      <w:footerReference w:type="default" r:id="rId96"/>
      <w:headerReference w:type="first" r:id="rId97"/>
      <w:footerReference w:type="first" r:id="rId98"/>
      <w:pgSz w:w="11906" w:h="16838"/>
      <w:pgMar w:top="850" w:right="737" w:bottom="1190" w:left="794" w:header="720" w:footer="85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944705D" w14:textId="77777777" w:rsidR="009B1A0A" w:rsidRDefault="009B1A0A">
      <w:r>
        <w:separator/>
      </w:r>
    </w:p>
  </w:endnote>
  <w:endnote w:type="continuationSeparator" w:id="0">
    <w:p w14:paraId="6B330005" w14:textId="77777777" w:rsidR="009B1A0A" w:rsidRDefault="009B1A0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altName w:val="Sylfaen"/>
    <w:charset w:val="00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imbus Sans L">
    <w:altName w:val="Calibri"/>
    <w:charset w:val="00"/>
    <w:family w:val="swiss"/>
    <w:pitch w:val="variable"/>
  </w:font>
  <w:font w:name="OpenSymbol">
    <w:charset w:val="00"/>
    <w:family w:val="auto"/>
    <w:pitch w:val="variable"/>
    <w:sig w:usb0="800000AF" w:usb1="1001ECEA" w:usb2="00000000" w:usb3="00000000" w:csb0="8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93F400B" w14:textId="2F456988" w:rsidR="00305A28" w:rsidRDefault="00B17C4A">
    <w:pPr>
      <w:pStyle w:val="Fuzeile"/>
      <w:tabs>
        <w:tab w:val="clear" w:pos="4818"/>
        <w:tab w:val="clear" w:pos="9637"/>
        <w:tab w:val="left" w:pos="2835"/>
        <w:tab w:val="left" w:pos="5386"/>
        <w:tab w:val="right" w:pos="10374"/>
      </w:tabs>
      <w:rPr>
        <w:rFonts w:ascii="Nimbus Sans L" w:hAnsi="Nimbus Sans L"/>
        <w:sz w:val="20"/>
        <w:szCs w:val="20"/>
      </w:rPr>
    </w:pPr>
    <w:r>
      <w:rPr>
        <w:rFonts w:ascii="Nimbus Sans L" w:hAnsi="Nimbus Sans L"/>
        <w:sz w:val="20"/>
        <w:szCs w:val="20"/>
      </w:rPr>
      <w:t>SEW-Laborprotokoll</w:t>
    </w:r>
    <w:r w:rsidRPr="00203EE0">
      <w:rPr>
        <w:rFonts w:ascii="Nimbus Sans L" w:hAnsi="Nimbus Sans L"/>
        <w:sz w:val="20"/>
        <w:szCs w:val="20"/>
      </w:rPr>
      <w:tab/>
    </w:r>
    <w:r w:rsidRPr="00203EE0">
      <w:rPr>
        <w:rFonts w:ascii="Nimbus Sans L" w:hAnsi="Nimbus Sans L"/>
        <w:sz w:val="20"/>
        <w:szCs w:val="20"/>
      </w:rPr>
      <w:fldChar w:fldCharType="begin"/>
    </w:r>
    <w:r w:rsidRPr="00203EE0">
      <w:rPr>
        <w:rFonts w:ascii="Nimbus Sans L" w:hAnsi="Nimbus Sans L"/>
        <w:sz w:val="20"/>
        <w:szCs w:val="20"/>
      </w:rPr>
      <w:instrText xml:space="preserve"> REF  Schülername  \* MERGEFORMAT </w:instrText>
    </w:r>
    <w:r w:rsidRPr="00203EE0">
      <w:rPr>
        <w:rFonts w:ascii="Nimbus Sans L" w:hAnsi="Nimbus Sans L"/>
        <w:sz w:val="20"/>
        <w:szCs w:val="20"/>
      </w:rPr>
      <w:fldChar w:fldCharType="separate"/>
    </w:r>
    <w:sdt>
      <w:sdtPr>
        <w:rPr>
          <w:rFonts w:ascii="Nimbus Sans L" w:hAnsi="Nimbus Sans L"/>
          <w:sz w:val="20"/>
          <w:szCs w:val="20"/>
        </w:rPr>
        <w:alias w:val="Schülername"/>
        <w:tag w:val="Schülername"/>
        <w:id w:val="-1267079695"/>
        <w:placeholder>
          <w:docPart w:val="7CA8B860FDFF4EDF953831111F8A156B"/>
        </w:placeholder>
      </w:sdtPr>
      <w:sdtContent>
        <w:r w:rsidR="007541D9" w:rsidRPr="007541D9">
          <w:rPr>
            <w:rFonts w:ascii="Nimbus Sans L" w:hAnsi="Nimbus Sans L"/>
            <w:sz w:val="20"/>
            <w:szCs w:val="20"/>
          </w:rPr>
          <w:t>Luka Pacar</w:t>
        </w:r>
      </w:sdtContent>
    </w:sdt>
    <w:r w:rsidRPr="00203EE0">
      <w:rPr>
        <w:rFonts w:ascii="Nimbus Sans L" w:hAnsi="Nimbus Sans L"/>
        <w:sz w:val="20"/>
        <w:szCs w:val="20"/>
      </w:rPr>
      <w:fldChar w:fldCharType="end"/>
    </w:r>
    <w:r w:rsidRPr="00203EE0">
      <w:rPr>
        <w:rFonts w:ascii="Nimbus Sans L" w:hAnsi="Nimbus Sans L"/>
        <w:sz w:val="20"/>
        <w:szCs w:val="20"/>
      </w:rPr>
      <w:t>,</w:t>
    </w:r>
    <w:r w:rsidRPr="00203EE0">
      <w:rPr>
        <w:rFonts w:ascii="Nimbus Sans L" w:hAnsi="Nimbus Sans L"/>
        <w:sz w:val="20"/>
        <w:szCs w:val="20"/>
      </w:rPr>
      <w:tab/>
      <w:t xml:space="preserve">Übung </w:t>
    </w:r>
    <w:r w:rsidRPr="00203EE0">
      <w:rPr>
        <w:rFonts w:ascii="Nimbus Sans L" w:hAnsi="Nimbus Sans L"/>
        <w:sz w:val="20"/>
        <w:szCs w:val="20"/>
      </w:rPr>
      <w:fldChar w:fldCharType="begin"/>
    </w:r>
    <w:r w:rsidRPr="00203EE0">
      <w:rPr>
        <w:rFonts w:ascii="Nimbus Sans L" w:hAnsi="Nimbus Sans L"/>
        <w:sz w:val="20"/>
        <w:szCs w:val="20"/>
      </w:rPr>
      <w:instrText xml:space="preserve"> REF  Übungsnummer  \* MERGEFORMAT </w:instrText>
    </w:r>
    <w:r w:rsidRPr="00203EE0">
      <w:rPr>
        <w:rFonts w:ascii="Nimbus Sans L" w:hAnsi="Nimbus Sans L"/>
        <w:sz w:val="20"/>
        <w:szCs w:val="20"/>
      </w:rPr>
      <w:fldChar w:fldCharType="separate"/>
    </w:r>
    <w:sdt>
      <w:sdtPr>
        <w:rPr>
          <w:rFonts w:ascii="Nimbus Sans L" w:hAnsi="Nimbus Sans L"/>
          <w:sz w:val="20"/>
          <w:szCs w:val="20"/>
        </w:rPr>
        <w:alias w:val="Übungsnummer"/>
        <w:tag w:val="Übungsnummer"/>
        <w:id w:val="-962350411"/>
        <w:placeholder>
          <w:docPart w:val="CBD93D2AC74A4A10A4207D2983FBCC57"/>
        </w:placeholder>
      </w:sdtPr>
      <w:sdtContent>
        <w:r w:rsidR="007541D9" w:rsidRPr="007541D9">
          <w:rPr>
            <w:rFonts w:ascii="Nimbus Sans L" w:hAnsi="Nimbus Sans L"/>
            <w:sz w:val="20"/>
            <w:szCs w:val="20"/>
          </w:rPr>
          <w:t>00</w:t>
        </w:r>
      </w:sdtContent>
    </w:sdt>
    <w:r w:rsidRPr="00203EE0">
      <w:rPr>
        <w:rFonts w:ascii="Nimbus Sans L" w:hAnsi="Nimbus Sans L"/>
        <w:sz w:val="20"/>
        <w:szCs w:val="20"/>
      </w:rPr>
      <w:fldChar w:fldCharType="end"/>
    </w:r>
    <w:r w:rsidRPr="00203EE0">
      <w:rPr>
        <w:rFonts w:ascii="Nimbus Sans L" w:hAnsi="Nimbus Sans L"/>
        <w:sz w:val="20"/>
        <w:szCs w:val="20"/>
      </w:rPr>
      <w:t>-</w:t>
    </w:r>
    <w:r w:rsidRPr="00203EE0">
      <w:rPr>
        <w:rFonts w:ascii="Nimbus Sans L" w:hAnsi="Nimbus Sans L"/>
        <w:sz w:val="20"/>
        <w:szCs w:val="20"/>
      </w:rPr>
      <w:fldChar w:fldCharType="begin"/>
    </w:r>
    <w:r w:rsidRPr="00203EE0">
      <w:rPr>
        <w:rFonts w:ascii="Nimbus Sans L" w:hAnsi="Nimbus Sans L"/>
        <w:sz w:val="20"/>
        <w:szCs w:val="20"/>
      </w:rPr>
      <w:instrText xml:space="preserve"> REF  Übungstitel  \* MERGEFORMAT </w:instrText>
    </w:r>
    <w:r w:rsidRPr="00203EE0">
      <w:rPr>
        <w:rFonts w:ascii="Nimbus Sans L" w:hAnsi="Nimbus Sans L"/>
        <w:sz w:val="20"/>
        <w:szCs w:val="20"/>
      </w:rPr>
      <w:fldChar w:fldCharType="separate"/>
    </w:r>
    <w:sdt>
      <w:sdtPr>
        <w:rPr>
          <w:rFonts w:ascii="Nimbus Sans L" w:hAnsi="Nimbus Sans L"/>
          <w:sz w:val="20"/>
          <w:szCs w:val="20"/>
        </w:rPr>
        <w:alias w:val="Übungstitel"/>
        <w:tag w:val="Übungstitel"/>
        <w:id w:val="-2032943946"/>
        <w:placeholder>
          <w:docPart w:val="4150425C00F84FDB98678F6D28B7BD65"/>
        </w:placeholder>
      </w:sdtPr>
      <w:sdtContent>
        <w:r w:rsidR="007541D9" w:rsidRPr="007541D9">
          <w:rPr>
            <w:rFonts w:ascii="Nimbus Sans L" w:hAnsi="Nimbus Sans L"/>
            <w:sz w:val="20"/>
            <w:szCs w:val="20"/>
          </w:rPr>
          <w:t xml:space="preserve">git </w:t>
        </w:r>
        <w:proofErr w:type="spellStart"/>
        <w:r w:rsidR="007541D9" w:rsidRPr="007541D9">
          <w:rPr>
            <w:rFonts w:ascii="Nimbus Sans L" w:hAnsi="Nimbus Sans L"/>
            <w:sz w:val="20"/>
            <w:szCs w:val="20"/>
          </w:rPr>
          <w:t>manual</w:t>
        </w:r>
        <w:proofErr w:type="spellEnd"/>
      </w:sdtContent>
    </w:sdt>
    <w:r w:rsidRPr="00203EE0">
      <w:rPr>
        <w:rFonts w:ascii="Nimbus Sans L" w:hAnsi="Nimbus Sans L"/>
        <w:sz w:val="20"/>
        <w:szCs w:val="20"/>
      </w:rPr>
      <w:fldChar w:fldCharType="end"/>
    </w:r>
    <w:r w:rsidR="00000000">
      <w:rPr>
        <w:rFonts w:ascii="Nimbus Sans L" w:hAnsi="Nimbus Sans L"/>
        <w:sz w:val="20"/>
        <w:szCs w:val="20"/>
      </w:rPr>
      <w:tab/>
      <w:t xml:space="preserve">Seite </w:t>
    </w:r>
    <w:r w:rsidR="00000000">
      <w:rPr>
        <w:rFonts w:ascii="Nimbus Sans L" w:hAnsi="Nimbus Sans L"/>
        <w:sz w:val="20"/>
        <w:szCs w:val="20"/>
      </w:rPr>
      <w:fldChar w:fldCharType="begin"/>
    </w:r>
    <w:r w:rsidR="00000000">
      <w:rPr>
        <w:rFonts w:ascii="Nimbus Sans L" w:hAnsi="Nimbus Sans L"/>
        <w:sz w:val="20"/>
        <w:szCs w:val="20"/>
      </w:rPr>
      <w:instrText xml:space="preserve"> PAGE </w:instrText>
    </w:r>
    <w:r w:rsidR="00000000">
      <w:rPr>
        <w:rFonts w:ascii="Nimbus Sans L" w:hAnsi="Nimbus Sans L"/>
        <w:sz w:val="20"/>
        <w:szCs w:val="20"/>
      </w:rPr>
      <w:fldChar w:fldCharType="separate"/>
    </w:r>
    <w:r w:rsidR="00000000">
      <w:rPr>
        <w:rFonts w:ascii="Nimbus Sans L" w:hAnsi="Nimbus Sans L"/>
        <w:sz w:val="20"/>
        <w:szCs w:val="20"/>
      </w:rPr>
      <w:t>2</w:t>
    </w:r>
    <w:r w:rsidR="00000000">
      <w:rPr>
        <w:rFonts w:ascii="Nimbus Sans L" w:hAnsi="Nimbus Sans L"/>
        <w:sz w:val="20"/>
        <w:szCs w:val="20"/>
      </w:rPr>
      <w:fldChar w:fldCharType="end"/>
    </w:r>
    <w:r w:rsidR="00000000">
      <w:rPr>
        <w:rFonts w:ascii="Nimbus Sans L" w:hAnsi="Nimbus Sans L"/>
        <w:sz w:val="20"/>
        <w:szCs w:val="20"/>
      </w:rPr>
      <w:t>/</w:t>
    </w:r>
    <w:r w:rsidR="00000000">
      <w:rPr>
        <w:rFonts w:ascii="Nimbus Sans L" w:hAnsi="Nimbus Sans L"/>
        <w:sz w:val="20"/>
        <w:szCs w:val="20"/>
      </w:rPr>
      <w:fldChar w:fldCharType="begin"/>
    </w:r>
    <w:r w:rsidR="00000000">
      <w:rPr>
        <w:rFonts w:ascii="Nimbus Sans L" w:hAnsi="Nimbus Sans L"/>
        <w:sz w:val="20"/>
        <w:szCs w:val="20"/>
      </w:rPr>
      <w:instrText xml:space="preserve"> NUMPAGES </w:instrText>
    </w:r>
    <w:r w:rsidR="00000000">
      <w:rPr>
        <w:rFonts w:ascii="Nimbus Sans L" w:hAnsi="Nimbus Sans L"/>
        <w:sz w:val="20"/>
        <w:szCs w:val="20"/>
      </w:rPr>
      <w:fldChar w:fldCharType="separate"/>
    </w:r>
    <w:r w:rsidR="00000000">
      <w:rPr>
        <w:rFonts w:ascii="Nimbus Sans L" w:hAnsi="Nimbus Sans L"/>
        <w:sz w:val="20"/>
        <w:szCs w:val="20"/>
      </w:rPr>
      <w:t>2</w:t>
    </w:r>
    <w:r w:rsidR="00000000">
      <w:rPr>
        <w:rFonts w:ascii="Nimbus Sans L" w:hAnsi="Nimbus Sans L"/>
        <w:sz w:val="20"/>
        <w:szCs w:val="20"/>
      </w:rPr>
      <w:fldChar w:fldCharType="end"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CE58C6" w14:textId="2879AD45" w:rsidR="00305A28" w:rsidRPr="00203EE0" w:rsidRDefault="00B17C4A" w:rsidP="00661668">
    <w:pPr>
      <w:tabs>
        <w:tab w:val="left" w:pos="3402"/>
        <w:tab w:val="left" w:pos="5670"/>
        <w:tab w:val="left" w:pos="9356"/>
      </w:tabs>
      <w:rPr>
        <w:rFonts w:ascii="Nimbus Sans L" w:hAnsi="Nimbus Sans L"/>
        <w:sz w:val="20"/>
        <w:szCs w:val="20"/>
      </w:rPr>
    </w:pPr>
    <w:r>
      <w:rPr>
        <w:rFonts w:ascii="Nimbus Sans L" w:hAnsi="Nimbus Sans L"/>
        <w:sz w:val="20"/>
        <w:szCs w:val="20"/>
      </w:rPr>
      <w:t>SEW-Laborprotokoll</w:t>
    </w:r>
    <w:r w:rsidR="00E44762" w:rsidRPr="00203EE0">
      <w:rPr>
        <w:rFonts w:ascii="Nimbus Sans L" w:hAnsi="Nimbus Sans L"/>
        <w:sz w:val="20"/>
        <w:szCs w:val="20"/>
      </w:rPr>
      <w:tab/>
    </w:r>
    <w:r w:rsidR="00E44762" w:rsidRPr="00203EE0">
      <w:rPr>
        <w:rFonts w:ascii="Nimbus Sans L" w:hAnsi="Nimbus Sans L"/>
        <w:sz w:val="20"/>
        <w:szCs w:val="20"/>
      </w:rPr>
      <w:fldChar w:fldCharType="begin"/>
    </w:r>
    <w:r w:rsidR="00E44762" w:rsidRPr="00203EE0">
      <w:rPr>
        <w:rFonts w:ascii="Nimbus Sans L" w:hAnsi="Nimbus Sans L"/>
        <w:sz w:val="20"/>
        <w:szCs w:val="20"/>
      </w:rPr>
      <w:instrText xml:space="preserve"> REF  Schülername  \* MERGEFORMAT </w:instrText>
    </w:r>
    <w:r w:rsidR="00E44762" w:rsidRPr="00203EE0">
      <w:rPr>
        <w:rFonts w:ascii="Nimbus Sans L" w:hAnsi="Nimbus Sans L"/>
        <w:sz w:val="20"/>
        <w:szCs w:val="20"/>
      </w:rPr>
      <w:fldChar w:fldCharType="separate"/>
    </w:r>
    <w:sdt>
      <w:sdtPr>
        <w:rPr>
          <w:rFonts w:ascii="Nimbus Sans L" w:hAnsi="Nimbus Sans L"/>
          <w:sz w:val="20"/>
          <w:szCs w:val="20"/>
        </w:rPr>
        <w:alias w:val="Schülername"/>
        <w:tag w:val="Schülername"/>
        <w:id w:val="-1083290860"/>
        <w:placeholder>
          <w:docPart w:val="EE158AD376544039A3AE14974E9646B6"/>
        </w:placeholder>
      </w:sdtPr>
      <w:sdtContent>
        <w:r w:rsidR="007541D9" w:rsidRPr="007541D9">
          <w:rPr>
            <w:rFonts w:ascii="Nimbus Sans L" w:hAnsi="Nimbus Sans L"/>
            <w:sz w:val="20"/>
            <w:szCs w:val="20"/>
          </w:rPr>
          <w:t>Luka Pacar</w:t>
        </w:r>
      </w:sdtContent>
    </w:sdt>
    <w:r w:rsidR="00E44762" w:rsidRPr="00203EE0">
      <w:rPr>
        <w:rFonts w:ascii="Nimbus Sans L" w:hAnsi="Nimbus Sans L"/>
        <w:sz w:val="20"/>
        <w:szCs w:val="20"/>
      </w:rPr>
      <w:fldChar w:fldCharType="end"/>
    </w:r>
    <w:r w:rsidR="00E44762" w:rsidRPr="00203EE0">
      <w:rPr>
        <w:rFonts w:ascii="Nimbus Sans L" w:hAnsi="Nimbus Sans L"/>
        <w:sz w:val="20"/>
        <w:szCs w:val="20"/>
      </w:rPr>
      <w:t>,</w:t>
    </w:r>
    <w:r w:rsidR="00E44762" w:rsidRPr="00203EE0">
      <w:rPr>
        <w:rFonts w:ascii="Nimbus Sans L" w:hAnsi="Nimbus Sans L"/>
        <w:sz w:val="20"/>
        <w:szCs w:val="20"/>
      </w:rPr>
      <w:tab/>
      <w:t xml:space="preserve">Übung </w:t>
    </w:r>
    <w:r w:rsidR="00E44762" w:rsidRPr="00203EE0">
      <w:rPr>
        <w:rFonts w:ascii="Nimbus Sans L" w:hAnsi="Nimbus Sans L"/>
        <w:sz w:val="20"/>
        <w:szCs w:val="20"/>
      </w:rPr>
      <w:fldChar w:fldCharType="begin"/>
    </w:r>
    <w:r w:rsidR="00E44762" w:rsidRPr="00203EE0">
      <w:rPr>
        <w:rFonts w:ascii="Nimbus Sans L" w:hAnsi="Nimbus Sans L"/>
        <w:sz w:val="20"/>
        <w:szCs w:val="20"/>
      </w:rPr>
      <w:instrText xml:space="preserve"> REF  Übungsnummer </w:instrText>
    </w:r>
    <w:r w:rsidR="00661668" w:rsidRPr="00203EE0">
      <w:rPr>
        <w:rFonts w:ascii="Nimbus Sans L" w:hAnsi="Nimbus Sans L"/>
        <w:sz w:val="20"/>
        <w:szCs w:val="20"/>
      </w:rPr>
      <w:instrText xml:space="preserve"> \* MERGEFORMAT </w:instrText>
    </w:r>
    <w:r w:rsidR="00E44762" w:rsidRPr="00203EE0">
      <w:rPr>
        <w:rFonts w:ascii="Nimbus Sans L" w:hAnsi="Nimbus Sans L"/>
        <w:sz w:val="20"/>
        <w:szCs w:val="20"/>
      </w:rPr>
      <w:fldChar w:fldCharType="separate"/>
    </w:r>
    <w:sdt>
      <w:sdtPr>
        <w:rPr>
          <w:rFonts w:ascii="Nimbus Sans L" w:hAnsi="Nimbus Sans L"/>
          <w:sz w:val="20"/>
          <w:szCs w:val="20"/>
        </w:rPr>
        <w:alias w:val="Übungsnummer"/>
        <w:tag w:val="Übungsnummer"/>
        <w:id w:val="-1919244953"/>
        <w:placeholder>
          <w:docPart w:val="75FD6113A3E64A50A6122EF1375E588E"/>
        </w:placeholder>
      </w:sdtPr>
      <w:sdtContent>
        <w:r w:rsidR="007541D9" w:rsidRPr="007541D9">
          <w:rPr>
            <w:rFonts w:ascii="Nimbus Sans L" w:hAnsi="Nimbus Sans L"/>
            <w:sz w:val="20"/>
            <w:szCs w:val="20"/>
          </w:rPr>
          <w:t>00</w:t>
        </w:r>
      </w:sdtContent>
    </w:sdt>
    <w:r w:rsidR="00E44762" w:rsidRPr="00203EE0">
      <w:rPr>
        <w:rFonts w:ascii="Nimbus Sans L" w:hAnsi="Nimbus Sans L"/>
        <w:sz w:val="20"/>
        <w:szCs w:val="20"/>
      </w:rPr>
      <w:fldChar w:fldCharType="end"/>
    </w:r>
    <w:r w:rsidR="00E44762" w:rsidRPr="00203EE0">
      <w:rPr>
        <w:rFonts w:ascii="Nimbus Sans L" w:hAnsi="Nimbus Sans L"/>
        <w:sz w:val="20"/>
        <w:szCs w:val="20"/>
      </w:rPr>
      <w:t>-</w:t>
    </w:r>
    <w:r w:rsidR="00E44762" w:rsidRPr="00203EE0">
      <w:rPr>
        <w:rFonts w:ascii="Nimbus Sans L" w:hAnsi="Nimbus Sans L"/>
        <w:sz w:val="20"/>
        <w:szCs w:val="20"/>
      </w:rPr>
      <w:fldChar w:fldCharType="begin"/>
    </w:r>
    <w:r w:rsidR="00E44762" w:rsidRPr="00203EE0">
      <w:rPr>
        <w:rFonts w:ascii="Nimbus Sans L" w:hAnsi="Nimbus Sans L"/>
        <w:sz w:val="20"/>
        <w:szCs w:val="20"/>
      </w:rPr>
      <w:instrText xml:space="preserve"> REF  Übungstitel </w:instrText>
    </w:r>
    <w:r w:rsidR="00661668" w:rsidRPr="00203EE0">
      <w:rPr>
        <w:rFonts w:ascii="Nimbus Sans L" w:hAnsi="Nimbus Sans L"/>
        <w:sz w:val="20"/>
        <w:szCs w:val="20"/>
      </w:rPr>
      <w:instrText xml:space="preserve"> \* MERGEFORMAT </w:instrText>
    </w:r>
    <w:r w:rsidR="00E44762" w:rsidRPr="00203EE0">
      <w:rPr>
        <w:rFonts w:ascii="Nimbus Sans L" w:hAnsi="Nimbus Sans L"/>
        <w:sz w:val="20"/>
        <w:szCs w:val="20"/>
      </w:rPr>
      <w:fldChar w:fldCharType="separate"/>
    </w:r>
    <w:sdt>
      <w:sdtPr>
        <w:rPr>
          <w:rFonts w:ascii="Nimbus Sans L" w:hAnsi="Nimbus Sans L"/>
          <w:sz w:val="20"/>
          <w:szCs w:val="20"/>
        </w:rPr>
        <w:alias w:val="Übungstitel"/>
        <w:tag w:val="Übungstitel"/>
        <w:id w:val="-1954928595"/>
        <w:placeholder>
          <w:docPart w:val="EBDBDB88A6EC4B27969EA42B1EF1BBC1"/>
        </w:placeholder>
      </w:sdtPr>
      <w:sdtContent>
        <w:r w:rsidR="007541D9" w:rsidRPr="007541D9">
          <w:rPr>
            <w:rFonts w:ascii="Nimbus Sans L" w:hAnsi="Nimbus Sans L"/>
            <w:sz w:val="20"/>
            <w:szCs w:val="20"/>
          </w:rPr>
          <w:t xml:space="preserve">git </w:t>
        </w:r>
        <w:proofErr w:type="spellStart"/>
        <w:r w:rsidR="007541D9" w:rsidRPr="007541D9">
          <w:rPr>
            <w:rFonts w:ascii="Nimbus Sans L" w:hAnsi="Nimbus Sans L"/>
            <w:sz w:val="20"/>
            <w:szCs w:val="20"/>
          </w:rPr>
          <w:t>manual</w:t>
        </w:r>
        <w:proofErr w:type="spellEnd"/>
      </w:sdtContent>
    </w:sdt>
    <w:r w:rsidR="00E44762" w:rsidRPr="00203EE0">
      <w:rPr>
        <w:rFonts w:ascii="Nimbus Sans L" w:hAnsi="Nimbus Sans L"/>
        <w:sz w:val="20"/>
        <w:szCs w:val="20"/>
      </w:rPr>
      <w:fldChar w:fldCharType="end"/>
    </w:r>
    <w:r w:rsidR="00E44762" w:rsidRPr="00203EE0">
      <w:rPr>
        <w:rFonts w:ascii="Nimbus Sans L" w:hAnsi="Nimbus Sans L"/>
        <w:sz w:val="20"/>
        <w:szCs w:val="20"/>
      </w:rPr>
      <w:tab/>
      <w:t xml:space="preserve">Seite </w:t>
    </w:r>
    <w:r w:rsidR="00E44762" w:rsidRPr="00203EE0">
      <w:rPr>
        <w:rFonts w:ascii="Nimbus Sans L" w:hAnsi="Nimbus Sans L"/>
        <w:sz w:val="20"/>
        <w:szCs w:val="20"/>
      </w:rPr>
      <w:fldChar w:fldCharType="begin"/>
    </w:r>
    <w:r w:rsidR="00E44762" w:rsidRPr="00203EE0">
      <w:rPr>
        <w:rFonts w:ascii="Nimbus Sans L" w:hAnsi="Nimbus Sans L"/>
        <w:sz w:val="20"/>
        <w:szCs w:val="20"/>
      </w:rPr>
      <w:instrText xml:space="preserve"> PAGE </w:instrText>
    </w:r>
    <w:r w:rsidR="00E44762" w:rsidRPr="00203EE0">
      <w:rPr>
        <w:rFonts w:ascii="Nimbus Sans L" w:hAnsi="Nimbus Sans L"/>
        <w:sz w:val="20"/>
        <w:szCs w:val="20"/>
      </w:rPr>
      <w:fldChar w:fldCharType="separate"/>
    </w:r>
    <w:r w:rsidR="00E44762" w:rsidRPr="00203EE0">
      <w:rPr>
        <w:rFonts w:ascii="Nimbus Sans L" w:hAnsi="Nimbus Sans L"/>
        <w:sz w:val="20"/>
        <w:szCs w:val="20"/>
      </w:rPr>
      <w:t>1</w:t>
    </w:r>
    <w:r w:rsidR="00E44762" w:rsidRPr="00203EE0">
      <w:rPr>
        <w:rFonts w:ascii="Nimbus Sans L" w:hAnsi="Nimbus Sans L"/>
        <w:sz w:val="20"/>
        <w:szCs w:val="20"/>
      </w:rPr>
      <w:fldChar w:fldCharType="end"/>
    </w:r>
    <w:r w:rsidR="00E44762" w:rsidRPr="00203EE0">
      <w:rPr>
        <w:rFonts w:ascii="Nimbus Sans L" w:hAnsi="Nimbus Sans L"/>
        <w:sz w:val="20"/>
        <w:szCs w:val="20"/>
      </w:rPr>
      <w:t>/</w:t>
    </w:r>
    <w:r w:rsidR="00E44762" w:rsidRPr="00203EE0">
      <w:rPr>
        <w:rFonts w:ascii="Nimbus Sans L" w:hAnsi="Nimbus Sans L"/>
        <w:sz w:val="20"/>
        <w:szCs w:val="20"/>
      </w:rPr>
      <w:fldChar w:fldCharType="begin"/>
    </w:r>
    <w:r w:rsidR="00E44762" w:rsidRPr="00203EE0">
      <w:rPr>
        <w:rFonts w:ascii="Nimbus Sans L" w:hAnsi="Nimbus Sans L"/>
        <w:sz w:val="20"/>
        <w:szCs w:val="20"/>
      </w:rPr>
      <w:instrText xml:space="preserve"> NUMPAGES </w:instrText>
    </w:r>
    <w:r w:rsidR="00E44762" w:rsidRPr="00203EE0">
      <w:rPr>
        <w:rFonts w:ascii="Nimbus Sans L" w:hAnsi="Nimbus Sans L"/>
        <w:sz w:val="20"/>
        <w:szCs w:val="20"/>
      </w:rPr>
      <w:fldChar w:fldCharType="separate"/>
    </w:r>
    <w:r w:rsidR="00E44762" w:rsidRPr="00203EE0">
      <w:rPr>
        <w:rFonts w:ascii="Nimbus Sans L" w:hAnsi="Nimbus Sans L"/>
        <w:sz w:val="20"/>
        <w:szCs w:val="20"/>
      </w:rPr>
      <w:t>2</w:t>
    </w:r>
    <w:r w:rsidR="00E44762" w:rsidRPr="00203EE0">
      <w:rPr>
        <w:rFonts w:ascii="Nimbus Sans L" w:hAnsi="Nimbus Sans L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0A9C853" w14:textId="77777777" w:rsidR="009B1A0A" w:rsidRDefault="009B1A0A">
      <w:r>
        <w:rPr>
          <w:color w:val="000000"/>
        </w:rPr>
        <w:ptab w:relativeTo="margin" w:alignment="center" w:leader="none"/>
      </w:r>
    </w:p>
  </w:footnote>
  <w:footnote w:type="continuationSeparator" w:id="0">
    <w:p w14:paraId="765A3B0B" w14:textId="77777777" w:rsidR="009B1A0A" w:rsidRDefault="009B1A0A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AA4A3E3" w14:textId="77777777" w:rsidR="00305A28" w:rsidRPr="00F56295" w:rsidRDefault="00000000">
    <w:pPr>
      <w:jc w:val="right"/>
      <w:rPr>
        <w:rFonts w:ascii="Nimbus Sans L" w:hAnsi="Nimbus Sans L"/>
        <w:b/>
        <w:color w:val="4C4C4C"/>
        <w:sz w:val="24"/>
        <w:szCs w:val="22"/>
      </w:rPr>
    </w:pPr>
    <w:r>
      <w:rPr>
        <w:rFonts w:ascii="Nimbus Sans L" w:hAnsi="Nimbus Sans L"/>
        <w:b/>
        <w:noProof/>
        <w:color w:val="4C4C4C"/>
        <w:sz w:val="28"/>
        <w:szCs w:val="28"/>
      </w:rPr>
      <w:drawing>
        <wp:anchor distT="0" distB="0" distL="114300" distR="114300" simplePos="0" relativeHeight="251659264" behindDoc="0" locked="0" layoutInCell="1" allowOverlap="1" wp14:anchorId="53430488" wp14:editId="4D11C69F">
          <wp:simplePos x="0" y="0"/>
          <wp:positionH relativeFrom="column">
            <wp:posOffset>1800</wp:posOffset>
          </wp:positionH>
          <wp:positionV relativeFrom="paragraph">
            <wp:posOffset>-12240</wp:posOffset>
          </wp:positionV>
          <wp:extent cx="2105640" cy="881999"/>
          <wp:effectExtent l="0" t="0" r="8910" b="0"/>
          <wp:wrapSquare wrapText="bothSides"/>
          <wp:docPr id="816334318" name="Grafik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lum/>
                    <a:alphaModFix/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05640" cy="88199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>
        <w:rFonts w:ascii="Nimbus Sans L" w:hAnsi="Nimbus Sans L"/>
        <w:b/>
        <w:color w:val="4C4C4C"/>
        <w:sz w:val="28"/>
        <w:szCs w:val="28"/>
      </w:rPr>
      <w:tab/>
    </w:r>
    <w:r>
      <w:rPr>
        <w:rFonts w:ascii="Nimbus Sans L" w:hAnsi="Nimbus Sans L"/>
        <w:b/>
        <w:color w:val="4C4C4C"/>
        <w:sz w:val="28"/>
        <w:szCs w:val="28"/>
      </w:rPr>
      <w:tab/>
    </w:r>
    <w:r>
      <w:rPr>
        <w:rFonts w:ascii="Nimbus Sans L" w:hAnsi="Nimbus Sans L"/>
        <w:b/>
        <w:color w:val="4C4C4C"/>
        <w:sz w:val="28"/>
        <w:szCs w:val="28"/>
      </w:rPr>
      <w:tab/>
    </w:r>
    <w:r w:rsidRPr="00F56295">
      <w:rPr>
        <w:rFonts w:ascii="Arial" w:hAnsi="Arial"/>
        <w:b/>
        <w:color w:val="4C4C4C"/>
        <w:szCs w:val="22"/>
      </w:rPr>
      <w:t>Höhere technische Bundeslehranstalt Wien 3</w:t>
    </w:r>
  </w:p>
  <w:p w14:paraId="692FF3A9" w14:textId="77777777" w:rsidR="00305A28" w:rsidRPr="00F56295" w:rsidRDefault="00000000">
    <w:pPr>
      <w:jc w:val="right"/>
      <w:rPr>
        <w:rFonts w:ascii="Arial" w:hAnsi="Arial"/>
        <w:color w:val="4C4C4C"/>
        <w:sz w:val="18"/>
        <w:szCs w:val="20"/>
      </w:rPr>
    </w:pPr>
    <w:r w:rsidRPr="00F56295">
      <w:rPr>
        <w:rFonts w:ascii="Arial" w:hAnsi="Arial"/>
        <w:b/>
        <w:color w:val="4C4C4C"/>
        <w:sz w:val="20"/>
        <w:szCs w:val="20"/>
      </w:rPr>
      <w:tab/>
    </w:r>
    <w:r w:rsidRPr="00F56295">
      <w:rPr>
        <w:rFonts w:ascii="Arial" w:hAnsi="Arial"/>
        <w:b/>
        <w:color w:val="4C4C4C"/>
        <w:sz w:val="20"/>
        <w:szCs w:val="20"/>
      </w:rPr>
      <w:tab/>
    </w:r>
    <w:r w:rsidRPr="00F56295">
      <w:rPr>
        <w:rFonts w:ascii="Arial" w:hAnsi="Arial"/>
        <w:b/>
        <w:color w:val="4C4C4C"/>
        <w:sz w:val="20"/>
        <w:szCs w:val="20"/>
      </w:rPr>
      <w:tab/>
    </w:r>
    <w:r w:rsidRPr="00F56295">
      <w:rPr>
        <w:rFonts w:ascii="Arial" w:hAnsi="Arial"/>
        <w:b/>
        <w:color w:val="4C4C4C"/>
        <w:sz w:val="20"/>
        <w:szCs w:val="20"/>
      </w:rPr>
      <w:tab/>
    </w:r>
    <w:r w:rsidRPr="00F56295">
      <w:rPr>
        <w:rFonts w:ascii="Arial" w:hAnsi="Arial"/>
        <w:b/>
        <w:color w:val="4C4C4C"/>
        <w:sz w:val="20"/>
        <w:szCs w:val="20"/>
      </w:rPr>
      <w:tab/>
      <w:t>Rennweg 89b, A-1030 Wien</w:t>
    </w:r>
    <w:r w:rsidRPr="00F56295">
      <w:rPr>
        <w:rFonts w:ascii="Arial" w:hAnsi="Arial"/>
        <w:color w:val="4C4C4C"/>
        <w:sz w:val="20"/>
        <w:szCs w:val="20"/>
      </w:rPr>
      <w:br/>
    </w:r>
    <w:r w:rsidRPr="00F56295">
      <w:rPr>
        <w:rFonts w:ascii="Arial" w:hAnsi="Arial"/>
        <w:b/>
        <w:color w:val="4C4C4C"/>
        <w:szCs w:val="22"/>
      </w:rPr>
      <w:t xml:space="preserve"> </w:t>
    </w:r>
    <w:r w:rsidRPr="00F56295">
      <w:rPr>
        <w:rFonts w:ascii="Arial" w:hAnsi="Arial"/>
        <w:b/>
        <w:color w:val="4C4C4C"/>
        <w:szCs w:val="22"/>
      </w:rPr>
      <w:tab/>
    </w:r>
    <w:r w:rsidRPr="00F56295">
      <w:rPr>
        <w:rFonts w:ascii="Arial" w:hAnsi="Arial"/>
        <w:b/>
        <w:color w:val="4C4C4C"/>
        <w:szCs w:val="22"/>
      </w:rPr>
      <w:tab/>
      <w:t>Höhere Abteilung für Informationstechnologie</w:t>
    </w:r>
  </w:p>
  <w:p w14:paraId="6FA37D13" w14:textId="77777777" w:rsidR="00305A28" w:rsidRPr="00F56295" w:rsidRDefault="00000000">
    <w:pPr>
      <w:jc w:val="right"/>
      <w:rPr>
        <w:rFonts w:ascii="Arial" w:hAnsi="Arial"/>
        <w:b/>
        <w:color w:val="4C4C4C"/>
        <w:szCs w:val="22"/>
      </w:rPr>
    </w:pPr>
    <w:r w:rsidRPr="00F56295">
      <w:rPr>
        <w:rFonts w:ascii="Arial" w:hAnsi="Arial"/>
        <w:b/>
        <w:color w:val="4C4C4C"/>
        <w:szCs w:val="22"/>
      </w:rPr>
      <w:tab/>
    </w:r>
    <w:r w:rsidRPr="00F56295">
      <w:rPr>
        <w:rFonts w:ascii="Arial" w:hAnsi="Arial"/>
        <w:b/>
        <w:color w:val="4C4C4C"/>
        <w:szCs w:val="22"/>
      </w:rPr>
      <w:tab/>
    </w:r>
    <w:r w:rsidRPr="00F56295">
      <w:rPr>
        <w:rFonts w:ascii="Arial" w:hAnsi="Arial"/>
        <w:b/>
        <w:color w:val="4C4C4C"/>
        <w:szCs w:val="22"/>
      </w:rPr>
      <w:tab/>
    </w:r>
    <w:r w:rsidRPr="00F56295">
      <w:rPr>
        <w:rFonts w:ascii="Arial" w:hAnsi="Arial"/>
        <w:b/>
        <w:color w:val="4C4C4C"/>
        <w:szCs w:val="22"/>
      </w:rPr>
      <w:tab/>
      <w:t>Fachschule für Informationstechnik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4575B50"/>
    <w:multiLevelType w:val="hybridMultilevel"/>
    <w:tmpl w:val="AAB8C08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0856BEC"/>
    <w:multiLevelType w:val="hybridMultilevel"/>
    <w:tmpl w:val="39527900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7E85C6B"/>
    <w:multiLevelType w:val="hybridMultilevel"/>
    <w:tmpl w:val="516AD8C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60FE2E60"/>
    <w:multiLevelType w:val="multilevel"/>
    <w:tmpl w:val="8EF6D992"/>
    <w:styleLink w:val="Outline"/>
    <w:lvl w:ilvl="0">
      <w:start w:val="1"/>
      <w:numFmt w:val="decimal"/>
      <w:pStyle w:val="berschrift1"/>
      <w:lvlText w:val="%1 "/>
      <w:lvlJc w:val="left"/>
      <w:pPr>
        <w:ind w:left="374" w:hanging="374"/>
      </w:pPr>
    </w:lvl>
    <w:lvl w:ilvl="1">
      <w:start w:val="1"/>
      <w:numFmt w:val="decimal"/>
      <w:pStyle w:val="berschrift2"/>
      <w:lvlText w:val="%1.%2 "/>
      <w:lvlJc w:val="left"/>
      <w:pPr>
        <w:ind w:left="576" w:hanging="576"/>
      </w:pPr>
    </w:lvl>
    <w:lvl w:ilvl="2">
      <w:start w:val="1"/>
      <w:numFmt w:val="decimal"/>
      <w:pStyle w:val="berschrift3"/>
      <w:lvlText w:val="%1.%2.%3 "/>
      <w:lvlJc w:val="left"/>
      <w:pPr>
        <w:ind w:left="720" w:hanging="720"/>
      </w:pPr>
    </w:lvl>
    <w:lvl w:ilvl="3">
      <w:start w:val="1"/>
      <w:numFmt w:val="none"/>
      <w:lvlText w:val="%4"/>
      <w:lvlJc w:val="left"/>
      <w:pPr>
        <w:ind w:left="864" w:hanging="864"/>
      </w:pPr>
    </w:lvl>
    <w:lvl w:ilvl="4">
      <w:start w:val="1"/>
      <w:numFmt w:val="none"/>
      <w:lvlText w:val="%5"/>
      <w:lvlJc w:val="left"/>
      <w:pPr>
        <w:ind w:left="1008" w:hanging="1008"/>
      </w:pPr>
    </w:lvl>
    <w:lvl w:ilvl="5">
      <w:start w:val="1"/>
      <w:numFmt w:val="none"/>
      <w:lvlText w:val="%6"/>
      <w:lvlJc w:val="left"/>
      <w:pPr>
        <w:ind w:left="1152" w:hanging="1152"/>
      </w:pPr>
    </w:lvl>
    <w:lvl w:ilvl="6">
      <w:start w:val="1"/>
      <w:numFmt w:val="none"/>
      <w:lvlText w:val="%7"/>
      <w:lvlJc w:val="left"/>
      <w:pPr>
        <w:ind w:left="1296" w:hanging="1296"/>
      </w:pPr>
    </w:lvl>
    <w:lvl w:ilvl="7">
      <w:start w:val="1"/>
      <w:numFmt w:val="none"/>
      <w:lvlText w:val="%8"/>
      <w:lvlJc w:val="left"/>
      <w:pPr>
        <w:ind w:left="1440" w:hanging="1440"/>
      </w:pPr>
    </w:lvl>
    <w:lvl w:ilvl="8">
      <w:start w:val="1"/>
      <w:numFmt w:val="none"/>
      <w:lvlText w:val="%9"/>
      <w:lvlJc w:val="left"/>
      <w:pPr>
        <w:ind w:left="1584" w:hanging="1584"/>
      </w:pPr>
    </w:lvl>
  </w:abstractNum>
  <w:abstractNum w:abstractNumId="4" w15:restartNumberingAfterBreak="0">
    <w:nsid w:val="636B3E20"/>
    <w:multiLevelType w:val="hybridMultilevel"/>
    <w:tmpl w:val="54546E2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524057299">
    <w:abstractNumId w:val="3"/>
  </w:num>
  <w:num w:numId="2" w16cid:durableId="1635020608">
    <w:abstractNumId w:val="4"/>
  </w:num>
  <w:num w:numId="3" w16cid:durableId="616180839">
    <w:abstractNumId w:val="2"/>
  </w:num>
  <w:num w:numId="4" w16cid:durableId="1478760159">
    <w:abstractNumId w:val="1"/>
  </w:num>
  <w:num w:numId="5" w16cid:durableId="18016550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attachedTemplate r:id="rId1"/>
  <w:defaultTabStop w:val="709"/>
  <w:autoHyphenation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4623"/>
    <w:rsid w:val="00066F26"/>
    <w:rsid w:val="00203EE0"/>
    <w:rsid w:val="002C7E31"/>
    <w:rsid w:val="00305A28"/>
    <w:rsid w:val="00320B17"/>
    <w:rsid w:val="0045505C"/>
    <w:rsid w:val="004C4623"/>
    <w:rsid w:val="00544726"/>
    <w:rsid w:val="00661668"/>
    <w:rsid w:val="00720DFA"/>
    <w:rsid w:val="007541D9"/>
    <w:rsid w:val="00824764"/>
    <w:rsid w:val="009B1A0A"/>
    <w:rsid w:val="00A815B8"/>
    <w:rsid w:val="00B17C4A"/>
    <w:rsid w:val="00B87CBC"/>
    <w:rsid w:val="00CA6796"/>
    <w:rsid w:val="00D53812"/>
    <w:rsid w:val="00DE24E0"/>
    <w:rsid w:val="00E44762"/>
    <w:rsid w:val="00E70F4F"/>
    <w:rsid w:val="00F02151"/>
    <w:rsid w:val="00F56295"/>
    <w:rsid w:val="00FB0C64"/>
    <w:rsid w:val="00FD7777"/>
    <w:rsid w:val="00FF6B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A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47EAB63A"/>
  <w15:docId w15:val="{E651B6F1-42E0-4B25-84E2-817374EAA0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DejaVu Sans" w:hAnsi="Times New Roman" w:cs="DejaVu Sans"/>
        <w:kern w:val="3"/>
        <w:sz w:val="24"/>
        <w:szCs w:val="24"/>
        <w:lang w:val="de-AT" w:eastAsia="de-AT" w:bidi="ar-SA"/>
      </w:rPr>
    </w:rPrDefault>
    <w:pPrDefault>
      <w:pPr>
        <w:widowControl w:val="0"/>
        <w:suppressAutoHyphens/>
        <w:autoSpaceDN w:val="0"/>
        <w:textAlignment w:val="baseline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Pr>
      <w:rFonts w:eastAsia="Times New Roman" w:cs="Times New Roman"/>
      <w:sz w:val="22"/>
    </w:rPr>
  </w:style>
  <w:style w:type="paragraph" w:styleId="berschrift1">
    <w:name w:val="heading 1"/>
    <w:basedOn w:val="Heading"/>
    <w:next w:val="Textbody"/>
    <w:uiPriority w:val="9"/>
    <w:qFormat/>
    <w:pPr>
      <w:numPr>
        <w:numId w:val="1"/>
      </w:numPr>
      <w:outlineLvl w:val="0"/>
    </w:pPr>
    <w:rPr>
      <w:b/>
      <w:bCs/>
    </w:rPr>
  </w:style>
  <w:style w:type="paragraph" w:styleId="berschrift2">
    <w:name w:val="heading 2"/>
    <w:basedOn w:val="Heading"/>
    <w:next w:val="Textbody"/>
    <w:link w:val="berschrift2Zchn"/>
    <w:uiPriority w:val="9"/>
    <w:unhideWhenUsed/>
    <w:qFormat/>
    <w:pPr>
      <w:numPr>
        <w:ilvl w:val="1"/>
        <w:numId w:val="1"/>
      </w:numPr>
      <w:spacing w:before="181" w:after="119"/>
      <w:outlineLvl w:val="1"/>
    </w:pPr>
    <w:rPr>
      <w:b/>
      <w:bCs/>
      <w:i/>
      <w:iCs/>
    </w:rPr>
  </w:style>
  <w:style w:type="paragraph" w:styleId="berschrift3">
    <w:name w:val="heading 3"/>
    <w:basedOn w:val="Heading"/>
    <w:next w:val="Textbody"/>
    <w:uiPriority w:val="9"/>
    <w:unhideWhenUsed/>
    <w:qFormat/>
    <w:pPr>
      <w:numPr>
        <w:ilvl w:val="2"/>
        <w:numId w:val="1"/>
      </w:numPr>
      <w:spacing w:before="181" w:after="119"/>
      <w:outlineLvl w:val="2"/>
    </w:pPr>
    <w:rPr>
      <w:b/>
      <w:bCs/>
    </w:rPr>
  </w:style>
  <w:style w:type="paragraph" w:styleId="berschrift4">
    <w:name w:val="heading 4"/>
    <w:basedOn w:val="Heading"/>
    <w:next w:val="Textbody"/>
    <w:uiPriority w:val="9"/>
    <w:semiHidden/>
    <w:unhideWhenUsed/>
    <w:qFormat/>
    <w:pPr>
      <w:outlineLvl w:val="3"/>
    </w:pPr>
    <w:rPr>
      <w:b/>
      <w:bCs/>
      <w:i/>
      <w:iCs/>
    </w:rPr>
  </w:style>
  <w:style w:type="paragraph" w:styleId="berschrift5">
    <w:name w:val="heading 5"/>
    <w:basedOn w:val="Heading"/>
    <w:next w:val="Textbody"/>
    <w:uiPriority w:val="9"/>
    <w:semiHidden/>
    <w:unhideWhenUsed/>
    <w:qFormat/>
    <w:pPr>
      <w:outlineLvl w:val="4"/>
    </w:pPr>
    <w:rPr>
      <w:b/>
      <w:bCs/>
    </w:rPr>
  </w:style>
  <w:style w:type="paragraph" w:styleId="berschrift6">
    <w:name w:val="heading 6"/>
    <w:basedOn w:val="Heading"/>
    <w:next w:val="Textbody"/>
    <w:uiPriority w:val="9"/>
    <w:semiHidden/>
    <w:unhideWhenUsed/>
    <w:qFormat/>
    <w:pPr>
      <w:outlineLvl w:val="5"/>
    </w:pPr>
    <w:rPr>
      <w:b/>
      <w:bCs/>
    </w:rPr>
  </w:style>
  <w:style w:type="paragraph" w:styleId="berschrift7">
    <w:name w:val="heading 7"/>
    <w:basedOn w:val="Heading"/>
    <w:next w:val="Textbody"/>
    <w:pPr>
      <w:outlineLvl w:val="6"/>
    </w:pPr>
    <w:rPr>
      <w:b/>
      <w:bCs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numbering" w:customStyle="1" w:styleId="Outline">
    <w:name w:val="Outline"/>
    <w:basedOn w:val="KeineListe"/>
    <w:pPr>
      <w:numPr>
        <w:numId w:val="1"/>
      </w:numPr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Arial" w:eastAsia="DejaVu Sans" w:hAnsi="Arial" w:cs="DejaVu Sans"/>
      <w:sz w:val="28"/>
      <w:szCs w:val="28"/>
    </w:rPr>
  </w:style>
  <w:style w:type="paragraph" w:customStyle="1" w:styleId="Textbody">
    <w:name w:val="Text body"/>
    <w:basedOn w:val="Standard"/>
    <w:pPr>
      <w:spacing w:after="120"/>
    </w:pPr>
    <w:rPr>
      <w:sz w:val="21"/>
    </w:rPr>
  </w:style>
  <w:style w:type="paragraph" w:styleId="Liste">
    <w:name w:val="List"/>
    <w:basedOn w:val="Textbody"/>
    <w:rPr>
      <w:sz w:val="24"/>
    </w:rPr>
  </w:style>
  <w:style w:type="paragraph" w:styleId="Beschriftung">
    <w:name w:val="caption"/>
    <w:basedOn w:val="Standard"/>
    <w:pPr>
      <w:suppressLineNumbers/>
      <w:spacing w:before="120" w:after="120"/>
    </w:pPr>
    <w:rPr>
      <w:i/>
      <w:iCs/>
      <w:sz w:val="24"/>
    </w:rPr>
  </w:style>
  <w:style w:type="paragraph" w:customStyle="1" w:styleId="Index">
    <w:name w:val="Index"/>
    <w:basedOn w:val="Standard"/>
    <w:pPr>
      <w:suppressLineNumbers/>
    </w:pPr>
    <w:rPr>
      <w:sz w:val="24"/>
    </w:rPr>
  </w:style>
  <w:style w:type="paragraph" w:customStyle="1" w:styleId="HeaderandFooter">
    <w:name w:val="Header and Footer"/>
    <w:basedOn w:val="Standard"/>
    <w:pPr>
      <w:suppressLineNumbers/>
      <w:tabs>
        <w:tab w:val="center" w:pos="4819"/>
        <w:tab w:val="right" w:pos="9638"/>
      </w:tabs>
    </w:pPr>
  </w:style>
  <w:style w:type="paragraph" w:styleId="Kopfzeile">
    <w:name w:val="header"/>
    <w:basedOn w:val="Standard"/>
    <w:pPr>
      <w:suppressLineNumbers/>
      <w:tabs>
        <w:tab w:val="center" w:pos="4818"/>
        <w:tab w:val="right" w:pos="9637"/>
      </w:tabs>
    </w:pPr>
  </w:style>
  <w:style w:type="paragraph" w:styleId="Fuzeile">
    <w:name w:val="footer"/>
    <w:basedOn w:val="Standard"/>
    <w:pPr>
      <w:suppressLineNumbers/>
      <w:tabs>
        <w:tab w:val="center" w:pos="4818"/>
        <w:tab w:val="right" w:pos="9637"/>
      </w:tabs>
    </w:pPr>
  </w:style>
  <w:style w:type="paragraph" w:customStyle="1" w:styleId="TableContents">
    <w:name w:val="Table Contents"/>
    <w:basedOn w:val="Standard"/>
    <w:pPr>
      <w:suppressLineNumbers/>
    </w:pPr>
  </w:style>
  <w:style w:type="paragraph" w:styleId="Indexberschrift">
    <w:name w:val="index heading"/>
    <w:basedOn w:val="Heading"/>
    <w:pPr>
      <w:suppressLineNumbers/>
    </w:pPr>
    <w:rPr>
      <w:b/>
      <w:bCs/>
      <w:sz w:val="32"/>
      <w:szCs w:val="32"/>
    </w:rPr>
  </w:style>
  <w:style w:type="paragraph" w:customStyle="1" w:styleId="ContentsHeading">
    <w:name w:val="Contents Heading"/>
    <w:basedOn w:val="Heading"/>
    <w:pPr>
      <w:suppressLineNumbers/>
      <w:spacing w:before="862" w:after="119"/>
    </w:pPr>
    <w:rPr>
      <w:b/>
      <w:bCs/>
      <w:sz w:val="32"/>
      <w:szCs w:val="32"/>
    </w:rPr>
  </w:style>
  <w:style w:type="paragraph" w:customStyle="1" w:styleId="TableHeading">
    <w:name w:val="Table Heading"/>
    <w:basedOn w:val="TableContents"/>
    <w:pPr>
      <w:jc w:val="center"/>
    </w:pPr>
    <w:rPr>
      <w:b/>
      <w:bCs/>
      <w:i/>
      <w:iCs/>
    </w:rPr>
  </w:style>
  <w:style w:type="paragraph" w:customStyle="1" w:styleId="Contents2">
    <w:name w:val="Contents 2"/>
    <w:basedOn w:val="Index"/>
    <w:pPr>
      <w:tabs>
        <w:tab w:val="right" w:leader="dot" w:pos="9637"/>
      </w:tabs>
      <w:ind w:left="283"/>
    </w:pPr>
    <w:rPr>
      <w:rFonts w:ascii="Nimbus Sans L" w:eastAsia="Nimbus Sans L" w:hAnsi="Nimbus Sans L" w:cs="Nimbus Sans L"/>
    </w:rPr>
  </w:style>
  <w:style w:type="paragraph" w:customStyle="1" w:styleId="Contents3">
    <w:name w:val="Contents 3"/>
    <w:basedOn w:val="Index"/>
    <w:pPr>
      <w:tabs>
        <w:tab w:val="right" w:leader="dot" w:pos="9637"/>
      </w:tabs>
      <w:ind w:left="566"/>
    </w:pPr>
    <w:rPr>
      <w:rFonts w:ascii="Nimbus Sans L" w:eastAsia="Nimbus Sans L" w:hAnsi="Nimbus Sans L" w:cs="Nimbus Sans L"/>
    </w:rPr>
  </w:style>
  <w:style w:type="paragraph" w:customStyle="1" w:styleId="Contents1">
    <w:name w:val="Contents 1"/>
    <w:basedOn w:val="Index"/>
    <w:pPr>
      <w:tabs>
        <w:tab w:val="right" w:leader="dot" w:pos="9637"/>
      </w:tabs>
    </w:pPr>
  </w:style>
  <w:style w:type="paragraph" w:customStyle="1" w:styleId="Quotations">
    <w:name w:val="Quotations"/>
    <w:basedOn w:val="Standard"/>
    <w:pPr>
      <w:spacing w:after="283"/>
      <w:ind w:left="567" w:right="567"/>
    </w:pPr>
  </w:style>
  <w:style w:type="paragraph" w:styleId="Titel">
    <w:name w:val="Title"/>
    <w:basedOn w:val="Heading"/>
    <w:next w:val="Textbody"/>
    <w:uiPriority w:val="10"/>
    <w:qFormat/>
    <w:pPr>
      <w:jc w:val="center"/>
    </w:pPr>
    <w:rPr>
      <w:b/>
      <w:bCs/>
      <w:sz w:val="56"/>
      <w:szCs w:val="56"/>
    </w:rPr>
  </w:style>
  <w:style w:type="paragraph" w:styleId="Untertitel">
    <w:name w:val="Subtitle"/>
    <w:basedOn w:val="Heading"/>
    <w:next w:val="Textbody"/>
    <w:uiPriority w:val="11"/>
    <w:qFormat/>
    <w:pPr>
      <w:spacing w:before="60"/>
      <w:jc w:val="center"/>
    </w:pPr>
    <w:rPr>
      <w:sz w:val="36"/>
      <w:szCs w:val="36"/>
    </w:rPr>
  </w:style>
  <w:style w:type="paragraph" w:customStyle="1" w:styleId="Antwort">
    <w:name w:val="Antwort"/>
    <w:basedOn w:val="Standard"/>
    <w:pPr>
      <w:shd w:val="clear" w:color="auto" w:fill="FFFFCC"/>
    </w:pPr>
    <w:rPr>
      <w:color w:val="801900"/>
      <w:sz w:val="24"/>
    </w:rPr>
  </w:style>
  <w:style w:type="character" w:customStyle="1" w:styleId="NumberingSymbols">
    <w:name w:val="Numbering Symbols"/>
  </w:style>
  <w:style w:type="character" w:customStyle="1" w:styleId="Internetlink">
    <w:name w:val="Internet link"/>
    <w:rPr>
      <w:color w:val="000080"/>
      <w:u w:val="single"/>
    </w:rPr>
  </w:style>
  <w:style w:type="character" w:customStyle="1" w:styleId="Linenumbering">
    <w:name w:val="Line numbering"/>
  </w:style>
  <w:style w:type="character" w:customStyle="1" w:styleId="BulletSymbols">
    <w:name w:val="Bullet Symbols"/>
    <w:rPr>
      <w:rFonts w:ascii="OpenSymbol" w:eastAsia="OpenSymbol" w:hAnsi="OpenSymbol" w:cs="OpenSymbol"/>
    </w:rPr>
  </w:style>
  <w:style w:type="character" w:customStyle="1" w:styleId="Placeholder">
    <w:name w:val="Placeholder"/>
    <w:rPr>
      <w:smallCaps/>
      <w:color w:val="008080"/>
      <w:u w:val="dotted"/>
    </w:rPr>
  </w:style>
  <w:style w:type="character" w:styleId="Platzhaltertext">
    <w:name w:val="Placeholder Text"/>
    <w:basedOn w:val="Absatz-Standardschriftart"/>
    <w:uiPriority w:val="99"/>
    <w:semiHidden/>
    <w:rsid w:val="0045505C"/>
    <w:rPr>
      <w:color w:val="666666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203EE0"/>
    <w:pPr>
      <w:keepLines/>
      <w:widowControl/>
      <w:numPr>
        <w:numId w:val="0"/>
      </w:numPr>
      <w:suppressAutoHyphens w:val="0"/>
      <w:autoSpaceDN/>
      <w:spacing w:after="0" w:line="259" w:lineRule="auto"/>
      <w:textAlignment w:val="auto"/>
      <w:outlineLvl w:val="9"/>
    </w:pPr>
    <w:rPr>
      <w:rFonts w:asciiTheme="majorHAnsi" w:eastAsiaTheme="majorEastAsia" w:hAnsiTheme="majorHAnsi" w:cstheme="majorBidi"/>
      <w:b w:val="0"/>
      <w:bCs w:val="0"/>
      <w:color w:val="0F4761" w:themeColor="accent1" w:themeShade="BF"/>
      <w:kern w:val="0"/>
      <w:sz w:val="32"/>
      <w:szCs w:val="32"/>
    </w:rPr>
  </w:style>
  <w:style w:type="paragraph" w:styleId="Listenabsatz">
    <w:name w:val="List Paragraph"/>
    <w:basedOn w:val="Standard"/>
    <w:uiPriority w:val="34"/>
    <w:qFormat/>
    <w:rsid w:val="004C4623"/>
    <w:pPr>
      <w:widowControl/>
      <w:suppressAutoHyphens w:val="0"/>
      <w:autoSpaceDN/>
      <w:spacing w:after="160" w:line="278" w:lineRule="auto"/>
      <w:ind w:left="720"/>
      <w:contextualSpacing/>
      <w:textAlignment w:val="auto"/>
    </w:pPr>
    <w:rPr>
      <w:rFonts w:asciiTheme="minorHAnsi" w:eastAsiaTheme="minorHAnsi" w:hAnsiTheme="minorHAnsi" w:cstheme="minorBidi"/>
      <w:kern w:val="2"/>
      <w:sz w:val="24"/>
      <w:lang w:val="en-AT" w:eastAsia="en-US"/>
      <w14:ligatures w14:val="standardContextual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4C4623"/>
    <w:rPr>
      <w:rFonts w:ascii="Arial" w:hAnsi="Arial"/>
      <w:b/>
      <w:bCs/>
      <w:i/>
      <w:iCs/>
      <w:sz w:val="28"/>
      <w:szCs w:val="28"/>
    </w:rPr>
  </w:style>
  <w:style w:type="paragraph" w:styleId="Verzeichnis1">
    <w:name w:val="toc 1"/>
    <w:basedOn w:val="Standard"/>
    <w:next w:val="Standard"/>
    <w:autoRedefine/>
    <w:uiPriority w:val="39"/>
    <w:unhideWhenUsed/>
    <w:rsid w:val="00B17C4A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B17C4A"/>
    <w:pPr>
      <w:spacing w:after="100"/>
      <w:ind w:left="220"/>
    </w:pPr>
  </w:style>
  <w:style w:type="paragraph" w:styleId="Verzeichnis3">
    <w:name w:val="toc 3"/>
    <w:basedOn w:val="Standard"/>
    <w:next w:val="Standard"/>
    <w:autoRedefine/>
    <w:uiPriority w:val="39"/>
    <w:unhideWhenUsed/>
    <w:rsid w:val="00B17C4A"/>
    <w:pPr>
      <w:spacing w:after="100"/>
      <w:ind w:left="440"/>
    </w:pPr>
  </w:style>
  <w:style w:type="character" w:styleId="Hyperlink">
    <w:name w:val="Hyperlink"/>
    <w:basedOn w:val="Absatz-Standardschriftart"/>
    <w:uiPriority w:val="99"/>
    <w:unhideWhenUsed/>
    <w:rsid w:val="00B17C4A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numbering" Target="numbering.xml"/><Relationship Id="rId90" Type="http://schemas.openxmlformats.org/officeDocument/2006/relationships/image" Target="media/image80.png"/><Relationship Id="rId95" Type="http://schemas.openxmlformats.org/officeDocument/2006/relationships/image" Target="media/image8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fontTable" Target="fontTable.xml"/><Relationship Id="rId10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header" Target="header1.xml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100" Type="http://schemas.openxmlformats.org/officeDocument/2006/relationships/glossaryDocument" Target="glossary/document.xml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footer" Target="footer2.xml"/><Relationship Id="rId3" Type="http://schemas.openxmlformats.org/officeDocument/2006/relationships/customXml" Target="../customXml/item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uka%20Pacar\Downloads\Word_UExx_Protokollvorlage_2425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EFFDD7C8D1424926ADE9A6EA6908EF42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D4B4DF20-093B-4BAB-BF87-C18FDC39D781}"/>
      </w:docPartPr>
      <w:docPartBody>
        <w:p w:rsidR="00000000" w:rsidRDefault="00000000">
          <w:pPr>
            <w:pStyle w:val="EFFDD7C8D1424926ADE9A6EA6908EF42"/>
          </w:pPr>
          <w:r w:rsidRPr="00DE01E6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CA8B860FDFF4EDF953831111F8A156B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52DB039-782A-46A1-B140-957C1258C2AC}"/>
      </w:docPartPr>
      <w:docPartBody>
        <w:p w:rsidR="00000000" w:rsidRDefault="004F4A0C" w:rsidP="004F4A0C">
          <w:pPr>
            <w:pStyle w:val="7CA8B860FDFF4EDF953831111F8A156B"/>
          </w:pPr>
          <w:r w:rsidRPr="00DE01E6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CBD93D2AC74A4A10A4207D2983FBCC57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1696E326-50AD-4510-AF35-B992A9653BA1}"/>
      </w:docPartPr>
      <w:docPartBody>
        <w:p w:rsidR="00000000" w:rsidRDefault="004F4A0C" w:rsidP="004F4A0C">
          <w:pPr>
            <w:pStyle w:val="CBD93D2AC74A4A10A4207D2983FBCC57"/>
          </w:pPr>
          <w:r w:rsidRPr="00DE01E6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4150425C00F84FDB98678F6D28B7BD65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0E5B4E78-82F2-4BF7-A34E-1EED79F72CAE}"/>
      </w:docPartPr>
      <w:docPartBody>
        <w:p w:rsidR="00000000" w:rsidRDefault="004F4A0C" w:rsidP="004F4A0C">
          <w:pPr>
            <w:pStyle w:val="4150425C00F84FDB98678F6D28B7BD65"/>
          </w:pPr>
          <w:r w:rsidRPr="00DE01E6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E158AD376544039A3AE14974E9646B6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8D62DAAE-630E-44B2-B861-857111F0F99C}"/>
      </w:docPartPr>
      <w:docPartBody>
        <w:p w:rsidR="00000000" w:rsidRDefault="004F4A0C" w:rsidP="004F4A0C">
          <w:pPr>
            <w:pStyle w:val="EE158AD376544039A3AE14974E9646B6"/>
          </w:pPr>
          <w:r w:rsidRPr="00DE01E6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75FD6113A3E64A50A6122EF1375E588E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4E97CF6-845C-48E7-A59F-A51DE2CCC4EF}"/>
      </w:docPartPr>
      <w:docPartBody>
        <w:p w:rsidR="00000000" w:rsidRDefault="004F4A0C" w:rsidP="004F4A0C">
          <w:pPr>
            <w:pStyle w:val="75FD6113A3E64A50A6122EF1375E588E"/>
          </w:pPr>
          <w:r w:rsidRPr="00DE01E6">
            <w:rPr>
              <w:rStyle w:val="Platzhaltertext"/>
            </w:rPr>
            <w:t>Klicken oder tippen Sie hier, um Text einzugeben.</w:t>
          </w:r>
        </w:p>
      </w:docPartBody>
    </w:docPart>
    <w:docPart>
      <w:docPartPr>
        <w:name w:val="EBDBDB88A6EC4B27969EA42B1EF1BBC1"/>
        <w:category>
          <w:name w:val="Allgemein"/>
          <w:gallery w:val="placeholder"/>
        </w:category>
        <w:types>
          <w:type w:val="bbPlcHdr"/>
        </w:types>
        <w:behaviors>
          <w:behavior w:val="content"/>
        </w:behaviors>
        <w:guid w:val="{76834579-3AE0-4BAF-81CB-107AB4382A86}"/>
      </w:docPartPr>
      <w:docPartBody>
        <w:p w:rsidR="00000000" w:rsidRDefault="004F4A0C" w:rsidP="004F4A0C">
          <w:pPr>
            <w:pStyle w:val="EBDBDB88A6EC4B27969EA42B1EF1BBC1"/>
          </w:pPr>
          <w:r w:rsidRPr="00DE01E6">
            <w:rPr>
              <w:rStyle w:val="Platzhaltertext"/>
            </w:rPr>
            <w:t>Klicken oder tippen Sie hier, um Text einzugeben.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jaVu Sans">
    <w:altName w:val="Sylfaen"/>
    <w:charset w:val="00"/>
    <w:family w:val="swiss"/>
    <w:pitch w:val="variable"/>
    <w:sig w:usb0="E7002EFF" w:usb1="D200FDFF" w:usb2="0A24602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imbus Sans L">
    <w:altName w:val="Calibri"/>
    <w:charset w:val="00"/>
    <w:family w:val="swiss"/>
    <w:pitch w:val="variable"/>
  </w:font>
  <w:font w:name="OpenSymbol">
    <w:charset w:val="00"/>
    <w:family w:val="auto"/>
    <w:pitch w:val="variable"/>
    <w:sig w:usb0="800000AF" w:usb1="1001ECEA" w:usb2="00000000" w:usb3="00000000" w:csb0="80000001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F4A0C"/>
    <w:rsid w:val="004F4A0C"/>
    <w:rsid w:val="00D04AB5"/>
    <w:rsid w:val="00DE24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AT" w:eastAsia="en-AT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Platzhaltertext">
    <w:name w:val="Placeholder Text"/>
    <w:basedOn w:val="Absatz-Standardschriftart"/>
    <w:uiPriority w:val="99"/>
    <w:semiHidden/>
    <w:rsid w:val="004F4A0C"/>
    <w:rPr>
      <w:color w:val="666666"/>
    </w:rPr>
  </w:style>
  <w:style w:type="paragraph" w:customStyle="1" w:styleId="EFFDD7C8D1424926ADE9A6EA6908EF42">
    <w:name w:val="EFFDD7C8D1424926ADE9A6EA6908EF42"/>
  </w:style>
  <w:style w:type="paragraph" w:customStyle="1" w:styleId="1A74C00105F34212B1A36FD26EC87D4E">
    <w:name w:val="1A74C00105F34212B1A36FD26EC87D4E"/>
    <w:rsid w:val="004F4A0C"/>
  </w:style>
  <w:style w:type="paragraph" w:customStyle="1" w:styleId="DA2308531E554629B83BD7471A45B522">
    <w:name w:val="DA2308531E554629B83BD7471A45B522"/>
    <w:rsid w:val="004F4A0C"/>
  </w:style>
  <w:style w:type="paragraph" w:customStyle="1" w:styleId="13F862B6BAF5437387D6C33574E6A382">
    <w:name w:val="13F862B6BAF5437387D6C33574E6A382"/>
    <w:rsid w:val="004F4A0C"/>
  </w:style>
  <w:style w:type="paragraph" w:customStyle="1" w:styleId="0DA8D1261AB54E8993FD4EC410D495E3">
    <w:name w:val="0DA8D1261AB54E8993FD4EC410D495E3"/>
    <w:rsid w:val="004F4A0C"/>
  </w:style>
  <w:style w:type="paragraph" w:customStyle="1" w:styleId="1966A46CAE1B4CCE870ADBE31EB9CACA">
    <w:name w:val="1966A46CAE1B4CCE870ADBE31EB9CACA"/>
    <w:rsid w:val="004F4A0C"/>
  </w:style>
  <w:style w:type="paragraph" w:customStyle="1" w:styleId="B20DF5E6310A4B7E844B392DF6B6921A">
    <w:name w:val="B20DF5E6310A4B7E844B392DF6B6921A"/>
    <w:rsid w:val="004F4A0C"/>
  </w:style>
  <w:style w:type="paragraph" w:customStyle="1" w:styleId="7CA8B860FDFF4EDF953831111F8A156B">
    <w:name w:val="7CA8B860FDFF4EDF953831111F8A156B"/>
    <w:rsid w:val="004F4A0C"/>
  </w:style>
  <w:style w:type="paragraph" w:customStyle="1" w:styleId="CBD93D2AC74A4A10A4207D2983FBCC57">
    <w:name w:val="CBD93D2AC74A4A10A4207D2983FBCC57"/>
    <w:rsid w:val="004F4A0C"/>
  </w:style>
  <w:style w:type="paragraph" w:customStyle="1" w:styleId="4150425C00F84FDB98678F6D28B7BD65">
    <w:name w:val="4150425C00F84FDB98678F6D28B7BD65"/>
    <w:rsid w:val="004F4A0C"/>
  </w:style>
  <w:style w:type="paragraph" w:customStyle="1" w:styleId="EE158AD376544039A3AE14974E9646B6">
    <w:name w:val="EE158AD376544039A3AE14974E9646B6"/>
    <w:rsid w:val="004F4A0C"/>
  </w:style>
  <w:style w:type="paragraph" w:customStyle="1" w:styleId="75FD6113A3E64A50A6122EF1375E588E">
    <w:name w:val="75FD6113A3E64A50A6122EF1375E588E"/>
    <w:rsid w:val="004F4A0C"/>
  </w:style>
  <w:style w:type="paragraph" w:customStyle="1" w:styleId="EBDBDB88A6EC4B27969EA42B1EF1BBC1">
    <w:name w:val="EBDBDB88A6EC4B27969EA42B1EF1BBC1"/>
    <w:rsid w:val="004F4A0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6666cead-dece-465c-b0e2-8c48c843fc02">
      <Terms xmlns="http://schemas.microsoft.com/office/infopath/2007/PartnerControls"/>
    </lcf76f155ced4ddcb4097134ff3c332f>
    <TaxCatchAll xmlns="05cf22d8-6fde-41ec-9dee-7c8c41e3497d" xsi:nil="true"/>
  </documentManagement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15EA2EC73AAAA14984E73B5DE51392D6" ma:contentTypeVersion="17" ma:contentTypeDescription="Ein neues Dokument erstellen." ma:contentTypeScope="" ma:versionID="d322e10ca492f0c684b744df86802c9f">
  <xsd:schema xmlns:xsd="http://www.w3.org/2001/XMLSchema" xmlns:xs="http://www.w3.org/2001/XMLSchema" xmlns:p="http://schemas.microsoft.com/office/2006/metadata/properties" xmlns:ns2="6666cead-dece-465c-b0e2-8c48c843fc02" xmlns:ns3="05cf22d8-6fde-41ec-9dee-7c8c41e3497d" targetNamespace="http://schemas.microsoft.com/office/2006/metadata/properties" ma:root="true" ma:fieldsID="9b88e94b1ca03fcfff5523735e6b0bb9" ns2:_="" ns3:_="">
    <xsd:import namespace="6666cead-dece-465c-b0e2-8c48c843fc02"/>
    <xsd:import namespace="05cf22d8-6fde-41ec-9dee-7c8c41e3497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bjectDetectorVersions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666cead-dece-465c-b0e2-8c48c843fc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Bildmarkierungen" ma:readOnly="false" ma:fieldId="{5cf76f15-5ced-4ddc-b409-7134ff3c332f}" ma:taxonomyMulti="true" ma:sspId="39d94293-9e2d-4a4c-9c09-8af353d9fb5b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4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05cf22d8-6fde-41ec-9dee-7c8c41e3497d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2" nillable="true" ma:displayName="Taxonomy Catch All Column" ma:hidden="true" ma:list="{aa79a1bc-3f56-40be-bbf2-d006644be21e}" ma:internalName="TaxCatchAll" ma:showField="CatchAllData" ma:web="05cf22d8-6fde-41ec-9dee-7c8c41e3497d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A05C97E3-7C6E-4FE0-973B-D62E968CC9C8}">
  <ds:schemaRefs>
    <ds:schemaRef ds:uri="http://schemas.microsoft.com/office/2006/metadata/properties"/>
    <ds:schemaRef ds:uri="http://schemas.microsoft.com/office/infopath/2007/PartnerControls"/>
    <ds:schemaRef ds:uri="6666cead-dece-465c-b0e2-8c48c843fc02"/>
    <ds:schemaRef ds:uri="05cf22d8-6fde-41ec-9dee-7c8c41e3497d"/>
  </ds:schemaRefs>
</ds:datastoreItem>
</file>

<file path=customXml/itemProps2.xml><?xml version="1.0" encoding="utf-8"?>
<ds:datastoreItem xmlns:ds="http://schemas.openxmlformats.org/officeDocument/2006/customXml" ds:itemID="{21C67E5B-AB20-4675-9DE5-2F2392ECD26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B067184-46B8-4E0C-9039-7FAB092CE9AB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DF95A56E-ACBE-496D-A4B8-77883636F3D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666cead-dece-465c-b0e2-8c48c843fc02"/>
    <ds:schemaRef ds:uri="05cf22d8-6fde-41ec-9dee-7c8c41e3497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Word_UExx_Protokollvorlage_2425.dotx</Template>
  <TotalTime>0</TotalTime>
  <Pages>1</Pages>
  <Words>870</Words>
  <Characters>4962</Characters>
  <Application>Microsoft Office Word</Application>
  <DocSecurity>0</DocSecurity>
  <Lines>41</Lines>
  <Paragraphs>11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>Laborprotokoll - Vorlage</vt:lpstr>
    </vt:vector>
  </TitlesOfParts>
  <Company/>
  <LinksUpToDate>false</LinksUpToDate>
  <CharactersWithSpaces>5821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Laborprotokoll - Vorlage</dc:title>
  <dc:creator>Luka Pacar</dc:creator>
  <cp:lastModifiedBy>Pacar Luka</cp:lastModifiedBy>
  <cp:revision>3</cp:revision>
  <cp:lastPrinted>2024-09-17T06:40:00Z</cp:lastPrinted>
  <dcterms:created xsi:type="dcterms:W3CDTF">2024-09-17T06:16:00Z</dcterms:created>
  <dcterms:modified xsi:type="dcterms:W3CDTF">2024-09-17T06:41:00Z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0x01010015EA2EC73AAAA14984E73B5DE51392D6</vt:lpwstr>
  </property>
</Properties>
</file>